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1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para todo el contenido"/>
      </w:tblPr>
      <w:tblGrid>
        <w:gridCol w:w="5980"/>
      </w:tblGrid>
      <w:tr w:rsidR="0029308F" w:rsidRPr="0029308F" w14:paraId="760B6602" w14:textId="77777777" w:rsidTr="0029308F">
        <w:tc>
          <w:tcPr>
            <w:tcW w:w="5980" w:type="dxa"/>
          </w:tcPr>
          <w:tbl>
            <w:tblPr>
              <w:tblW w:w="5000" w:type="pct"/>
              <w:tblBorders>
                <w:bottom w:val="single" w:sz="8" w:space="0" w:color="37B6AE" w:themeColor="accent1"/>
              </w:tblBorders>
              <w:tblLayout w:type="fixed"/>
              <w:tblLook w:val="04A0" w:firstRow="1" w:lastRow="0" w:firstColumn="1" w:lastColumn="0" w:noHBand="0" w:noVBand="1"/>
              <w:tblDescription w:val="Tabla de diseño de lado derecho"/>
            </w:tblPr>
            <w:tblGrid>
              <w:gridCol w:w="5980"/>
            </w:tblGrid>
            <w:tr w:rsidR="0029308F" w:rsidRPr="0029308F" w14:paraId="62C30CCD" w14:textId="77777777" w:rsidTr="004E4B02">
              <w:trPr>
                <w:trHeight w:val="10512"/>
              </w:trPr>
              <w:tc>
                <w:tcPr>
                  <w:tcW w:w="6190" w:type="dxa"/>
                  <w:tcMar>
                    <w:left w:w="115" w:type="dxa"/>
                    <w:bottom w:w="576" w:type="dxa"/>
                    <w:right w:w="115" w:type="dxa"/>
                  </w:tcMar>
                </w:tcPr>
                <w:p w14:paraId="58DB99DD" w14:textId="77777777" w:rsidR="0029308F" w:rsidRPr="0029308F" w:rsidRDefault="0029308F" w:rsidP="0029308F">
                  <w:pPr>
                    <w:pStyle w:val="whitespace-pre-wrap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Una app que genere una carta natal y que en base a esa carta la vincule a esencias y aromas que sirva para equilibrar las casas vacías de tu carta y/o empoderarte de los dones que tu estructura natal te esté ofreciendo, creando combinaciones únicas y poderosas, transformadoras, con el perfecto equilibrio de esas moléculas o aromas o esencias ofreciéndote las recetas exactas o aproximadas si </w:t>
                  </w:r>
                  <w:proofErr w:type="spellStart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asi</w:t>
                  </w:r>
                  <w:proofErr w:type="spellEnd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 el usuario desea experimentar, pero generando perfumes de nicho profesionales y especiales, que despierten en nosotros emociones, conexiones y puentes de empoderamiento y desarrollo espiritual y, profesional y personal</w:t>
                  </w:r>
                </w:p>
                <w:p w14:paraId="7BAAA1F4" w14:textId="7777777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Style w:val="text-text-500"/>
                      <w:rFonts w:ascii="Segoe UI" w:hAnsi="Segoe UI" w:cs="Segoe UI"/>
                      <w:color w:val="000000" w:themeColor="text1"/>
                      <w:sz w:val="11"/>
                      <w:szCs w:val="11"/>
                      <w:bdr w:val="single" w:sz="2" w:space="0" w:color="auto" w:frame="1"/>
                    </w:rPr>
                    <w:t>8:53</w:t>
                  </w:r>
                </w:p>
                <w:p w14:paraId="56CC49A8" w14:textId="3990CBD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Concibió app astrológica que fusiona cartas natales con perfumería personalizada transformadora.</w:t>
                  </w:r>
                </w:p>
                <w:p w14:paraId="76329B14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Voy a crear una aplicación hermosa y transformadora que conecte tu carta natal con perfumes personalizados. Esta </w:t>
                  </w:r>
                  <w:proofErr w:type="gram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app</w:t>
                  </w:r>
                  <w:proofErr w:type="gram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generará recetas únicas de aromas basadas en tu estructura astrológica.</w:t>
                  </w:r>
                </w:p>
                <w:p w14:paraId="0E74416F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t>Alquimia Celestial - Perfumes Astrológicos</w:t>
                  </w:r>
                </w:p>
                <w:p w14:paraId="1CFEF9D8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t>Artefacto interactivo </w:t>
                  </w:r>
                </w:p>
                <w:p w14:paraId="7CC3A7FC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He creado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Alquimia Celestial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, una aplicación transformadora que convierte tu carta natal en perfumes de nicho únicos. Aquí está lo que hace:</w:t>
                  </w:r>
                </w:p>
                <w:p w14:paraId="79106A8D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✨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 xml:space="preserve"> Características Principales</w:t>
                  </w:r>
                </w:p>
                <w:p w14:paraId="05D494BE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1. Análisis Astrológico Completo</w:t>
                  </w:r>
                </w:p>
                <w:p w14:paraId="475AF7B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Calcula tu Sol, Luna y Ascendente</w:t>
                  </w:r>
                </w:p>
                <w:p w14:paraId="07DD23C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Identifica casas vacías que necesitan equilibrio</w:t>
                  </w:r>
                </w:p>
                <w:p w14:paraId="49B196E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Conecta cada posición con esencias específicas</w:t>
                  </w:r>
                </w:p>
                <w:p w14:paraId="3CF60191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2. Fórmulas Personalizadas</w:t>
                  </w:r>
                </w:p>
                <w:p w14:paraId="44A6EA9F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Notas de Salida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Basadas en tu Ascendente (cómo te presentas al mundo)</w:t>
                  </w:r>
                </w:p>
                <w:p w14:paraId="5283B286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Notas de Corazón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Tu Luna emocional + esencias para equilibrar casas vacías</w:t>
                  </w:r>
                </w:p>
                <w:p w14:paraId="2164939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Notas de Base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Tu Sol, la esencia de tu ser</w:t>
                  </w:r>
                </w:p>
                <w:p w14:paraId="2A7E4087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3. Recetas Profesionales</w:t>
                  </w:r>
                </w:p>
                <w:p w14:paraId="487E318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Porcentajes exactos para cada esencia</w:t>
                  </w:r>
                </w:p>
                <w:p w14:paraId="2C3E70D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Total: 100% perfectamente balanceado</w:t>
                  </w:r>
                </w:p>
                <w:p w14:paraId="727ACFE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Propósito espiritual de cada componente</w:t>
                  </w:r>
                </w:p>
                <w:p w14:paraId="6C87944E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Guía de creación con instrucciones de maceración</w:t>
                  </w:r>
                </w:p>
                <w:p w14:paraId="2851730B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4. Correspondencias Únicas</w:t>
                  </w:r>
                </w:p>
                <w:p w14:paraId="57B7267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Cada signo tiene esencias específicas (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ej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Leo = Ámbar, Neroli, Incienso)</w:t>
                  </w:r>
                </w:p>
                <w:p w14:paraId="284B894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Cada casa aporta equilibrio específico (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ej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Casa 8 = Mirra para transformación)</w:t>
                  </w:r>
                </w:p>
                <w:p w14:paraId="74DE782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Combinaciones que despiertan tu potencial</w:t>
                  </w:r>
                </w:p>
                <w:p w14:paraId="15B37630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5. Diseño Místico</w:t>
                  </w:r>
                </w:p>
                <w:p w14:paraId="20C9CE0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proofErr w:type="gram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Interface</w:t>
                  </w:r>
                  <w:proofErr w:type="gram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celestial con efectos de galaxia</w:t>
                  </w:r>
                </w:p>
                <w:p w14:paraId="78F0C98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Visualización clara de tu estructura natal</w:t>
                  </w:r>
                </w:p>
                <w:p w14:paraId="4870906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Experiencia inmersiva y espiritual</w:t>
                  </w:r>
                </w:p>
                <w:p w14:paraId="21613842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La </w:t>
                  </w:r>
                  <w:proofErr w:type="gram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app</w:t>
                  </w:r>
                  <w:proofErr w:type="gram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genera perfumes únicos que no solo huelen extraordinario, sino que también sirven como herramientas de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desarrollo personal, empoderamiento espiritual y alineación cósmica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. Cada fórmula es una llave aromática hacia tu máximo potencial. 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</w:rPr>
                    <w:t>🌙✨</w:t>
                  </w:r>
                </w:p>
                <w:p w14:paraId="29B7F838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lastRenderedPageBreak/>
                    <w:t>¿Te gustaría que añada algo más, como más opciones de personalización o exportación de recetas?</w:t>
                  </w:r>
                </w:p>
                <w:p w14:paraId="11BA57AF" w14:textId="77777777" w:rsidR="0029308F" w:rsidRPr="0029308F" w:rsidRDefault="0029308F" w:rsidP="0029308F">
                  <w:pPr>
                    <w:pStyle w:val="whitespace-pre-wrap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haz </w:t>
                  </w:r>
                  <w:proofErr w:type="gramStart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una  búsqueda</w:t>
                  </w:r>
                  <w:proofErr w:type="gramEnd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 exhaustiva y especifica de lo que afectan loso aromas en las personas, aromaterapia profesional</w:t>
                  </w:r>
                </w:p>
                <w:p w14:paraId="34C29829" w14:textId="7777777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Style w:val="text-text-500"/>
                      <w:rFonts w:ascii="Segoe UI" w:hAnsi="Segoe UI" w:cs="Segoe UI"/>
                      <w:color w:val="000000" w:themeColor="text1"/>
                      <w:sz w:val="11"/>
                      <w:szCs w:val="11"/>
                      <w:bdr w:val="single" w:sz="2" w:space="0" w:color="auto" w:frame="1"/>
                    </w:rPr>
                    <w:t>9:09</w:t>
                  </w:r>
                </w:p>
                <w:p w14:paraId="28543097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Style w:val="text-text-5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7 pasos</w:t>
                  </w:r>
                </w:p>
                <w:p w14:paraId="40D8E693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t>aceites esenciales memoria concentración función cognitiva romero</w:t>
                  </w:r>
                </w:p>
                <w:p w14:paraId="5C126773" w14:textId="77777777" w:rsidR="0029308F" w:rsidRPr="0029308F" w:rsidRDefault="0029308F" w:rsidP="0029308F">
                  <w:pPr>
                    <w:pStyle w:val="relative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10 resultados</w:t>
                  </w:r>
                </w:p>
                <w:p w14:paraId="49177CA5" w14:textId="3F2C2F23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"https://claude.ai/_next/image?url=https%3A%2F%2Fwww.google.com%2Fs2%2Ffavicons%3Fsz%3D64%26domain%3Djabaiduna.com&amp;w=32&amp;q=75"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77D9BE83" wp14:editId="3DA24977">
                        <wp:extent cx="202565" cy="202565"/>
                        <wp:effectExtent l="0" t="0" r="635" b="635"/>
                        <wp:docPr id="1690874047" name="Imagen 20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2515A5ED" w14:textId="33681E1A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"https://claude.ai/_next/image?url=https%3A%2F%2Fwww.google.com%2Fs2%2Ffavicons%3Fsz%3D64%26domain%3Dsimplynature.co&amp;w=32&amp;q=75"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776EAA7D" wp14:editId="53D56C22">
                        <wp:extent cx="202565" cy="202565"/>
                        <wp:effectExtent l="0" t="0" r="635" b="635"/>
                        <wp:docPr id="2091664486" name="Imagen 19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4A8B42B9" w14:textId="304AE50E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"https://claude.ai/_next/image?url=https%3A%2F%2Fwww.google.com%2Fs2%2Ffavicons%3Fsz%3D64%26domain%3Daromatraining.com&amp;w=32&amp;q=75"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6B8F63D6" wp14:editId="5BA7EA53">
                        <wp:extent cx="202565" cy="202565"/>
                        <wp:effectExtent l="0" t="0" r="635" b="635"/>
                        <wp:docPr id="682016896" name="Imagen 18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5B8B93F0" w14:textId="0236C32B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"https://claude.ai/_next/image?url=https%3A%2F%2Fwww.google.com%2Fs2%2Ffavicons%3Fsz%3D64%26domain%3Dlanacion.com.ar&amp;w=32&amp;q=75"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76F5EE44" wp14:editId="01DC79BC">
                        <wp:extent cx="202565" cy="202565"/>
                        <wp:effectExtent l="0" t="0" r="635" b="635"/>
                        <wp:docPr id="1221656437" name="Imagen 17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14B74B23" w14:textId="758280AA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"https://claude.ai/_next/image?url=https%3A%2F%2Fwww.google.com%2Fs2%2Ffavicons%3Fsz%3D64%26domain%3Dbienverde.cl&amp;w=32&amp;q=75"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53C2ABB3" wp14:editId="48C228E6">
                        <wp:extent cx="202565" cy="202565"/>
                        <wp:effectExtent l="0" t="0" r="635" b="635"/>
                        <wp:docPr id="1209285851" name="Imagen 16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56CA353C" w14:textId="4D21276D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"https://claude.ai/_next/image?url=https%3A%2F%2Fwww.google.com%2Fs2%2Ffavicons%3Fsz%3D64%26domain%3Dsmellme.es&amp;w=32&amp;q=75"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6E41DBC0" wp14:editId="799AF551">
                        <wp:extent cx="202565" cy="202565"/>
                        <wp:effectExtent l="0" t="0" r="635" b="635"/>
                        <wp:docPr id="505092312" name="Imagen 15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26692F7E" w14:textId="24A744FC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"https://claude.ai/_next/image?url=https%3A%2F%2Fwww.google.com%2Fs2%2Ffavicons%3Fsz%3D64%26domain%3Damazon.com&amp;w=32&amp;q=75"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6F9839E7" wp14:editId="107CF3F2">
                        <wp:extent cx="202565" cy="202565"/>
                        <wp:effectExtent l="0" t="0" r="635" b="635"/>
                        <wp:docPr id="1265677188" name="Imagen 14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2C4FAF72" w14:textId="36D483A9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"https://claude.ai/_next/image?url=https%3A%2F%2Fwww.google.com%2Fs2%2Ffavicons%3Fsz%3D64%26domain%3Daromatraining.com&amp;w=32&amp;q=75"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3DF23500" wp14:editId="0106B6AF">
                        <wp:extent cx="202565" cy="202565"/>
                        <wp:effectExtent l="0" t="0" r="635" b="635"/>
                        <wp:docPr id="1184465610" name="Imagen 13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080A6483" w14:textId="440C11B5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"https://claude.ai/_next/image?url=https%3A%2F%2Fwww.google.com%2Fs2%2Ffavicons%3Fsz%3D64%26domain%3Daurumwellbeing.com&amp;w=32&amp;q=75"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0FE81200" wp14:editId="3D159BCC">
                        <wp:extent cx="202565" cy="202565"/>
                        <wp:effectExtent l="0" t="0" r="635" b="635"/>
                        <wp:docPr id="2066017461" name="Imagen 12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11BE9CA1" w14:textId="7DE803FE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"https://claude.ai/_next/image?url=https%3A%2F%2Fwww.google.com%2Fs2%2Ffavicons%3Fsz%3D64%26domain%3Dlabiatae.com&amp;w=32&amp;q=75"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55074B09" wp14:editId="6A87FC54">
                        <wp:extent cx="202565" cy="202565"/>
                        <wp:effectExtent l="0" t="0" r="635" b="635"/>
                        <wp:docPr id="1661980859" name="Imagen 11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588B9851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Compiló información científica para enriquecer aplicación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aromaterápica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.</w:t>
                  </w:r>
                </w:p>
                <w:p w14:paraId="7E5F2E5E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Perfecto, he realizado una búsqueda exhaustiva sobre aromaterapia profesional y cómo los aromas afectan a las personas. Aquí está el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resumen científico completo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</w:t>
                  </w:r>
                </w:p>
                <w:p w14:paraId="2482CF46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🧠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Mecanismos Neurológicos</w:t>
                  </w:r>
                </w:p>
                <w:p w14:paraId="49568553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Los aceites esenciales afectan neurotransmisores clave como la serotonina, la dopamina y el GABA, modulando el estado de ánimo y la respuesta al estrés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16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Innova Salud Mental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 Los aromas actúan sobre el sistema límbico a través del bulbo olfatorio, conectándose directamente con el hipocampo y la amígdala, áreas ligadas a los recuerdos y emociones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17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 xml:space="preserve">Ask </w:t>
                    </w:r>
                    <w:proofErr w:type="spellStart"/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The</w:t>
                    </w:r>
                    <w:proofErr w:type="spellEnd"/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 xml:space="preserve"> </w:t>
                    </w:r>
                    <w:proofErr w:type="spellStart"/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Scientists</w:t>
                    </w:r>
                    <w:proofErr w:type="spellEnd"/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17459347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Compuestos como el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, acetato de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linalilo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y mentol interactúan con neurotransmisores, modificando la actividad de receptores GABA y serotonina, atravesando la barrera hematoencefálica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18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Sobre Aromas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632FC144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💊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Efectos Terapéuticos Científicamente Comprobados</w:t>
                  </w:r>
                </w:p>
                <w:p w14:paraId="3A162991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Ansiedad y Estrés</w:t>
                  </w:r>
                </w:p>
                <w:p w14:paraId="7F456DAC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La inhalación de lavanda aumenta la liberación de serotonina y reduce significativamente los niveles de ansiedad en pacientes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19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Innova Salud Mental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 En unidades de cuidados intensivos, la aromaterapia mejora la calidad del sueño, reduce ansiedad, intensidad del dolor, náuseas y vómitos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"https://revistacientificasanum.com/vol-8-num-4-octubre-2024-beneficios-de-la-aromaterapia-en-pacientes-ingresados-en-las-unidades-de-cuidados-intensivos-revision-sistematica/"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Sanum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258D630F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Memoria y Concentración</w:t>
                  </w:r>
                </w:p>
                <w:p w14:paraId="3C1E0ECA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Un estudio de 6 meses demostró que la inhalación nocturna de aceites esenciales puede agrandar las áreas de la memoria del cerebro y hacerlas más funcionales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"https://aromatraining.com/__trashed/"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AromaTraining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. El aceite esencial de romero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qt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cineol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aumenta la oxigenación cerebral, mejorando la capacidad cognitiva, concentración y aprendizaje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"https://aromatraining.com/aceite-esencial-de-romero-y-memoria/"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AromaTraining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682A3B24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Dolor e Inflamación</w:t>
                  </w:r>
                </w:p>
                <w:p w14:paraId="372BB32A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Aceites como romero, eucalipto y menta poseen propiedades analgésicas y antiinflamatorias que actúan eficazmente sobre músculos y articulaciones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"https://www.labiatae.com/alivio-del-dolor-con-aceites-esenciales/"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Labiatae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 El aceite de eucalipto tiene efectos antiespasmódicos y vasodilatadores, ayudando a relajar músculos y mejorar circulación sanguínea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"https://remediosmd.com/aceites-esenciales/aceite-esencial-de-eucalipto/"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RemediosMD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228518FE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lastRenderedPageBreak/>
                    <w:t>🌿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Aceites Específicos y Sus Propiedades</w:t>
                  </w:r>
                </w:p>
                <w:p w14:paraId="671C8DBB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Lavanda (Lavandula angustifolia)</w:t>
                  </w:r>
                </w:p>
                <w:p w14:paraId="4D762762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: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, acetato de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linalilo</w:t>
                  </w:r>
                  <w:proofErr w:type="spellEnd"/>
                </w:p>
                <w:p w14:paraId="48D1BC62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calmante, relajante, antiinflamatorio, antiséptico, antimicrobiano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"https://www.bioviu.com/blog/aromaterapia/aceite-esencial-lavanda-propiedades-usos-beneficios"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Bioviu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3134D70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Ansiedad, insomnio, cicatrización, dolor muscular</w:t>
                  </w:r>
                </w:p>
                <w:p w14:paraId="53297F02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Jazmín (Jasminum officinale)</w:t>
                  </w:r>
                </w:p>
                <w:p w14:paraId="79FA3F4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Más de 100 principios activos incluyendo acetato de bencilo</w:t>
                  </w:r>
                </w:p>
                <w:p w14:paraId="105B4312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calmante, antiespasmódico, mejora circulación, ayuda a conciliar el sueño potenciando la producción de melatonina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0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Pochteca</w:t>
                    </w:r>
                  </w:hyperlink>
                </w:p>
                <w:p w14:paraId="1828B1C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Ansiedad, depresión, insomnio, estrías, problemas musculares</w:t>
                  </w:r>
                </w:p>
                <w:p w14:paraId="6C38E785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Rosa (Rosa damascena/centifolia)</w:t>
                  </w:r>
                </w:p>
                <w:p w14:paraId="5E16DD6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calmante, antidepresiva, hidratante, rejuvenecedora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"https://masplantillas.com/flores-que-se-usan-para-preparar-aceites-esenciales/"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MasPlantillas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2E390E5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Equilibrio emocional, cuidado de piel seca y sensible, estados de ánimo</w:t>
                  </w:r>
                </w:p>
                <w:p w14:paraId="5DE7E97C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Eucalipto (Eucalyptus globulus/radiata)</w:t>
                  </w:r>
                </w:p>
                <w:p w14:paraId="24F517A2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1,8-cineol (33-84%), alfa-pineno, limoneno</w:t>
                  </w:r>
                </w:p>
                <w:p w14:paraId="699876A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anticatarral, descongestionante, broncodilatador, febrífugo, inmunoestimulante, antibacteriano, antiinflamatorio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"https://fieito.com/aceite-esencial-de-eucalipto/"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Fieito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190D6FA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Congestión nasal, dolor muscular, concentración, infecciones respiratorias</w:t>
                  </w:r>
                </w:p>
                <w:p w14:paraId="3380A12C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Menta (Mentha piperita)</w:t>
                  </w:r>
                </w:p>
                <w:p w14:paraId="68B3F07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analgésica, antiinflamatoria, estimula concentración y alerta, repelente de insectos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"https://www.farmaciasdirect.es/blogs/medicina-natural/aceite-de-menta-para-que-sirve-usos-y-propiedades"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Farmaciasdirect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5A1D237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Inhibe la acetilcolinesterasa, mejorando estado de ánimo y función cognitiva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"https://jabaiduna.com/aceites-esenciales-memoria-y-concentracion/"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Jabaiduna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2AE6F12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Dolores musculares, migrañas, indigestión, concentración</w:t>
                  </w:r>
                </w:p>
                <w:p w14:paraId="78BDA22E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Romero (Rosmarinus officinalis qt cineol)</w:t>
                  </w:r>
                </w:p>
                <w:p w14:paraId="1E03B01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 estimulantes que refuerzan funciones cognitivas, memoria y desempeño cerebral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"https://smellme.es/es/aromaterapia/mejores-aceites-esenciales-para-concentracion"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Smellme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0E86C25D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Inhibe enzimas acetilcolinesterasa, previniendo la lisis de acetilcolina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"https://aromatraining.com/aceite-esencial-de-romero-y-memoria/"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AromaTraining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62DB2E1E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Memoria prospectiva, concentración, aprendizaje, dolor articular</w:t>
                  </w:r>
                </w:p>
                <w:p w14:paraId="0D8527EB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Neroli (Citrus aurantium amara)</w:t>
                  </w:r>
                </w:p>
                <w:p w14:paraId="48590EE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Aumenta la producción de serotonina en el cerebro, tiene efecto rejuvenecedor para piel seca y madura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1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Nirvana Spa</w:t>
                    </w:r>
                  </w:hyperlink>
                </w:p>
                <w:p w14:paraId="1B9CA38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Ansiedad, insomnio, paz mental, problemas de piel</w:t>
                  </w:r>
                </w:p>
                <w:p w14:paraId="633A716B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lastRenderedPageBreak/>
                    <w:t>📊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Aplicaciones Clínicas Validadas</w:t>
                  </w:r>
                </w:p>
                <w:p w14:paraId="541E0DFB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La aromaterapia puede ser eficaz para tratar dolores, trastornos musculares, artritis, indigestión, cefaleas, trastornos de piel e infecciones virales y bacterianas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"https://craighospital.org/wp-content/uploads/sites/Educational-PDFs/801.CAM.AromatherapySpanish.pdf"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Craighospital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. Instituciones como el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National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Cancer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Institute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reconocen el uso de aromaterapia en apoyo emocional para pacientes oncológicos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2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Sobre Aromas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200B368B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⚠️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Consideraciones Profesionales</w:t>
                  </w:r>
                </w:p>
                <w:p w14:paraId="69383C9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Dilución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Nunca usar puros directamente sobre la piel</w:t>
                  </w:r>
                </w:p>
                <w:p w14:paraId="2D79AC1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Concentración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Típicamente 2-3% para aplicación tópica</w:t>
                  </w:r>
                </w:p>
                <w:p w14:paraId="2FCB1D5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Calidad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Solo aceites esenciales 100% puros y grado terapéutico</w:t>
                  </w:r>
                </w:p>
                <w:p w14:paraId="1E321EB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Contraindicaciones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Embarazo, lactancia, menores de 6 años, fotosensibilidad (cítricos)</w:t>
                  </w:r>
                </w:p>
                <w:p w14:paraId="03D08F6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Tiempo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15-30 minutos de aplicación suele ser suficiente</w:t>
                  </w:r>
                </w:p>
                <w:p w14:paraId="731AE644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¿Te gustaría que actualice la aplicación de Alquimia Celestial con toda esta información científica real para que las fórmulas sean verdaderamente terapéuticas y profesionales? 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</w:rPr>
                    <w:t>🌙✨</w:t>
                  </w:r>
                </w:p>
                <w:p w14:paraId="6A00BC35" w14:textId="0E97C173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394120AF" w14:textId="4F7675F3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128FB4D7" w14:textId="5B470ACE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2E1958B9" w14:textId="4A8B40F0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1D6D8907" w14:textId="5D34B832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0E2E8087" w14:textId="2DF9A4D1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29056A40" w14:textId="5C3710D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  <w:fldChar w:fldCharType="begin"/>
                  </w:r>
                  <w:r w:rsidRPr="0029308F"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  <w:instrText xml:space="preserve"> INCLUDEPICTURE "/Users/christian/Library/Group Containers/UBF8T346G9.ms/WebArchiveCopyPasteTempFiles/com.microsoft.Word/preview" \* MERGEFORMATINET </w:instrText>
                  </w:r>
                  <w:r w:rsidRPr="0029308F"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  <w:fldChar w:fldCharType="separate"/>
                  </w:r>
                  <w:r w:rsidRPr="0029308F">
                    <w:rPr>
                      <w:rFonts w:ascii="Segoe UI" w:hAnsi="Segoe UI" w:cs="Segoe UI"/>
                      <w:noProof/>
                      <w:color w:val="000000" w:themeColor="text1"/>
                      <w:sz w:val="11"/>
                      <w:szCs w:val="11"/>
                    </w:rPr>
                    <w:drawing>
                      <wp:inline distT="0" distB="0" distL="0" distR="0" wp14:anchorId="68962CF5" wp14:editId="1045AE29">
                        <wp:extent cx="3651885" cy="3651885"/>
                        <wp:effectExtent l="0" t="0" r="5715" b="5715"/>
                        <wp:docPr id="1333075797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51885" cy="36518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  <w:fldChar w:fldCharType="end"/>
                  </w:r>
                </w:p>
                <w:p w14:paraId="4FC9DD5C" w14:textId="14E19ABB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0E3DF089" w14:textId="461453DA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794170A3" w14:textId="162289FC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5E8B183F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Segoe UI" w:hAnsi="Segoe UI" w:cs="Segoe UI"/>
                      <w:color w:val="000000" w:themeColor="text1"/>
                      <w:sz w:val="10"/>
                      <w:szCs w:val="10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10"/>
                      <w:szCs w:val="10"/>
                    </w:rPr>
                    <w:t>Perfumes teoria.pdf</w:t>
                  </w:r>
                </w:p>
                <w:p w14:paraId="192E0C78" w14:textId="77777777" w:rsidR="0029308F" w:rsidRPr="0029308F" w:rsidRDefault="0029308F" w:rsidP="0029308F">
                  <w:pPr>
                    <w:pStyle w:val="text-10px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  <w:t>3971 líneas</w:t>
                  </w:r>
                </w:p>
                <w:p w14:paraId="16A11A6F" w14:textId="77777777" w:rsidR="0029308F" w:rsidRPr="0029308F" w:rsidRDefault="0029308F" w:rsidP="0029308F">
                  <w:pPr>
                    <w:pStyle w:val="uppercase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 w:line="195" w:lineRule="atLeast"/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</w:pPr>
                  <w:r w:rsidRPr="0029308F"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  <w:t>PDF</w:t>
                  </w:r>
                </w:p>
                <w:p w14:paraId="3D7FC8B3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Segoe UI" w:hAnsi="Segoe UI" w:cs="Segoe UI"/>
                      <w:caps w:val="0"/>
                      <w:color w:val="000000" w:themeColor="text1"/>
                      <w:sz w:val="10"/>
                      <w:szCs w:val="10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10"/>
                      <w:szCs w:val="10"/>
                    </w:rPr>
                    <w:t>Manual de hechizos - Data Center.pdf</w:t>
                  </w:r>
                </w:p>
                <w:p w14:paraId="6A435397" w14:textId="77777777" w:rsidR="0029308F" w:rsidRPr="0029308F" w:rsidRDefault="0029308F" w:rsidP="0029308F">
                  <w:pPr>
                    <w:pStyle w:val="text-10px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  <w:t>2726 líneas</w:t>
                  </w:r>
                </w:p>
                <w:p w14:paraId="33EABC85" w14:textId="77777777" w:rsidR="0029308F" w:rsidRPr="0029308F" w:rsidRDefault="0029308F" w:rsidP="0029308F">
                  <w:pPr>
                    <w:pStyle w:val="uppercase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 w:line="195" w:lineRule="atLeast"/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</w:pPr>
                  <w:r w:rsidRPr="0029308F"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  <w:t>PDF</w:t>
                  </w:r>
                </w:p>
                <w:p w14:paraId="4F4F0D09" w14:textId="77777777" w:rsidR="0029308F" w:rsidRPr="0029308F" w:rsidRDefault="0029308F" w:rsidP="0029308F">
                  <w:pPr>
                    <w:pStyle w:val="whitespace-pre-wrap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y de estos</w:t>
                  </w:r>
                </w:p>
                <w:p w14:paraId="26B4007E" w14:textId="7777777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Style w:val="text-text-500"/>
                      <w:rFonts w:ascii="Segoe UI" w:hAnsi="Segoe UI" w:cs="Segoe UI"/>
                      <w:color w:val="000000" w:themeColor="text1"/>
                      <w:sz w:val="11"/>
                      <w:szCs w:val="11"/>
                      <w:bdr w:val="single" w:sz="2" w:space="0" w:color="auto" w:frame="1"/>
                    </w:rPr>
                    <w:t>9:16</w:t>
                  </w:r>
                </w:p>
                <w:p w14:paraId="62839CAA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Synthesized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astrological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data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with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aromatherapy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science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.</w:t>
                  </w:r>
                </w:p>
                <w:p w14:paraId="6E1E1D1E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</w:pPr>
                  <w:r w:rsidRPr="0029308F">
                    <w:rPr>
                      <w:rStyle w:val="tabular-nums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10 s</w:t>
                  </w:r>
                </w:p>
                <w:p w14:paraId="4E09B95F" w14:textId="77777777" w:rsidR="0029308F" w:rsidRPr="0029308F" w:rsidRDefault="0029308F" w:rsidP="0029308F">
                  <w:pPr>
                    <w:pStyle w:val="whitespace-normal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</w:p>
                <w:p w14:paraId="66194415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Voy a crear una aplicación mucho más completa y profesional que integre toda la información científica de aromaterapia con las correspondencias astrológicas. Esta versión será más detallada y educativa.</w:t>
                  </w:r>
                </w:p>
                <w:p w14:paraId="7255B9E9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Alquimia Astral Aromática - Perfumes Personalizados</w:t>
                  </w:r>
                </w:p>
                <w:p w14:paraId="5DCA0924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Artefacto interactivo </w:t>
                  </w:r>
                </w:p>
                <w:p w14:paraId="2ACDA0B1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He creado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Alquimia Astral Aromática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, una aplicación profesional que integra toda la información científica y esotérica que compartiste:</w:t>
                  </w:r>
                </w:p>
                <w:p w14:paraId="2D9A6E62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  <w:bdr w:val="single" w:sz="2" w:space="0" w:color="auto" w:frame="1"/>
                    </w:rPr>
                    <w:t>🌟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 xml:space="preserve"> Características Principales</w:t>
                  </w:r>
                </w:p>
                <w:p w14:paraId="18897567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1. Base Científica Real</w:t>
                  </w:r>
                </w:p>
                <w:p w14:paraId="6C69B50D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 químicos específicos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: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Linalol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, acetato de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linalilo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, mentol, 1,8-cineol, etc.</w:t>
                  </w:r>
                </w:p>
                <w:p w14:paraId="2E539C40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Efectos terapéuticos comprobados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Cómo actúan sobre neurotransmisores (serotonina, dopamina, GABA)</w:t>
                  </w:r>
                </w:p>
                <w:p w14:paraId="589E05B6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 clínicos validados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Ansiedad, depresión, memoria, concentración, dolor, etc.</w:t>
                  </w:r>
                </w:p>
                <w:p w14:paraId="414DF56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1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Mecanismos de acción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Atravesar la barrera hematoencefálica, inhibir acetilcolinesterasa, etc.</w:t>
                  </w:r>
                </w:p>
                <w:p w14:paraId="66CB510B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2. Correspondencias Astrológicas Completas</w:t>
                  </w:r>
                </w:p>
                <w:p w14:paraId="20F105C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Aceite principal para cada signo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Basado en las imágenes compartidas</w:t>
                  </w:r>
                </w:p>
                <w:p w14:paraId="5977D45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Aceites secundarios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Múltiples opciones por signo</w:t>
                  </w:r>
                </w:p>
                <w:p w14:paraId="651A3C7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Elementos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Fuego, Tierra, Aire, Agua</w:t>
                  </w:r>
                </w:p>
                <w:p w14:paraId="3A8F5F4D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proofErr w:type="spellStart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Chakras</w:t>
                  </w:r>
                  <w:proofErr w:type="spellEnd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 asociados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Corona, tercer ojo, garganta, corazón, plexo solar, sacro, raíz</w:t>
                  </w:r>
                </w:p>
                <w:p w14:paraId="2947E949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3. Equilibrio Emocional</w:t>
                  </w:r>
                </w:p>
                <w:p w14:paraId="46CD66F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Emociones desequilibradas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Lo que cada aceite ayuda a transformar</w:t>
                  </w:r>
                </w:p>
                <w:p w14:paraId="50F3FC9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Emociones balanceadas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El estado positivo que promueve</w:t>
                  </w:r>
                </w:p>
                <w:p w14:paraId="3B2D945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Basado en las tablas de las imágenes compartidas</w:t>
                  </w:r>
                </w:p>
                <w:p w14:paraId="5EA131B0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4. Recetas Profesionales</w:t>
                  </w:r>
                </w:p>
                <w:p w14:paraId="68FC037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Fórmulas exactas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 porcentajes precisos (total 100%)</w:t>
                  </w:r>
                </w:p>
                <w:p w14:paraId="271E57A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Estructura profesional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Notas de salida (20%), corazón (45%), base (35%)</w:t>
                  </w:r>
                </w:p>
                <w:p w14:paraId="521596EE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Guía de creación detallada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</w:t>
                  </w:r>
                </w:p>
                <w:p w14:paraId="214C0C91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lastRenderedPageBreak/>
                    <w:t>Orden de mezcla</w:t>
                  </w:r>
                </w:p>
                <w:p w14:paraId="7D8AE3EC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Dilución correcta</w:t>
                  </w:r>
                </w:p>
                <w:p w14:paraId="5456DF5A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Maceración 4-6 semanas</w:t>
                  </w:r>
                </w:p>
                <w:p w14:paraId="23C35AE3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2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Conservación adecuada</w:t>
                  </w:r>
                </w:p>
                <w:p w14:paraId="18826C1E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5. Personalización Total</w:t>
                  </w:r>
                </w:p>
                <w:p w14:paraId="5E7A707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Basada en Sol, Luna y Ascendente</w:t>
                  </w:r>
                </w:p>
                <w:p w14:paraId="1A39A6EE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Equilibra hasta 3 casas astrológicas vacías</w:t>
                  </w:r>
                </w:p>
                <w:p w14:paraId="30C5AB30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Combina propiedades de múltiples aceites</w:t>
                  </w:r>
                </w:p>
                <w:p w14:paraId="2A452927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  <w:bdr w:val="single" w:sz="2" w:space="0" w:color="auto" w:frame="1"/>
                    </w:rPr>
                    <w:t>💫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 xml:space="preserve"> Innovaciones Especiales</w:t>
                  </w:r>
                </w:p>
                <w:p w14:paraId="3A489968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✨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Información terapéutica científica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para cada aceite 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🌙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Correspondencias con </w:t>
                  </w:r>
                  <w:proofErr w:type="spellStart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chakras</w:t>
                  </w:r>
                  <w:proofErr w:type="spellEnd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 y elementos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💖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Propiedades emocionales detalladas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🔬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 químicos específicos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📊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Porcentajes profesionales exactos</w:t>
                  </w:r>
                </w:p>
                <w:p w14:paraId="0E31F543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La aplicación 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educativa, práctica y transformadora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, permitiendo que las personas creen perfumes de nicho reales que funcionan tanto a nivel físico (aromaterapia científica) como energético (astrología y alquimia).</w:t>
                  </w:r>
                </w:p>
                <w:p w14:paraId="361E16BB" w14:textId="77777777" w:rsidR="0029308F" w:rsidRPr="0029308F" w:rsidRDefault="0029308F" w:rsidP="0029308F">
                  <w:pPr>
                    <w:pStyle w:val="whitespace-pre-wrap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Una app que genere una carta natal y que en base a esa carta la vincule a esencias y aromas que sirva para equilibrar las casas vacías de tu carta y/o empoderarte de los dones que tu estructura natal te esté ofreciendo, creando combinaciones únicas y poderosas, transformadoras, con el perfecto equilibrio de esas moléculas o aromas o esencias ofreciéndote las recetas exactas o aproximadas si </w:t>
                  </w:r>
                  <w:proofErr w:type="spellStart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asi</w:t>
                  </w:r>
                  <w:proofErr w:type="spellEnd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 el usuario desea experimentar, pero generando perfumes de nicho profesionales y especiales, que despierten en nosotros emociones, conexiones y puentes de empoderamiento y desarrollo espiritual y, profesional y personal</w:t>
                  </w:r>
                </w:p>
                <w:p w14:paraId="3B5AE185" w14:textId="7777777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Style w:val="text-text-500"/>
                      <w:rFonts w:ascii="Segoe UI" w:hAnsi="Segoe UI" w:cs="Segoe UI"/>
                      <w:color w:val="000000" w:themeColor="text1"/>
                      <w:sz w:val="11"/>
                      <w:szCs w:val="11"/>
                      <w:bdr w:val="single" w:sz="2" w:space="0" w:color="auto" w:frame="1"/>
                    </w:rPr>
                    <w:t>8:53</w:t>
                  </w:r>
                </w:p>
                <w:p w14:paraId="288A8023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Concibió </w:t>
                  </w:r>
                  <w:proofErr w:type="gram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app</w:t>
                  </w:r>
                  <w:proofErr w:type="gram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astrológica que fusiona cartas natales con perfumería personalizada transformadora.</w:t>
                  </w:r>
                </w:p>
                <w:p w14:paraId="45BEF5D3" w14:textId="77777777" w:rsidR="0029308F" w:rsidRPr="0029308F" w:rsidRDefault="0029308F" w:rsidP="0029308F">
                  <w:pPr>
                    <w:pStyle w:val="whitespace-normal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</w:p>
                <w:p w14:paraId="49E96B41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Voy a crear una aplicación hermosa y transformadora que conecte tu carta natal con perfumes personalizados. Esta </w:t>
                  </w:r>
                  <w:proofErr w:type="gram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app</w:t>
                  </w:r>
                  <w:proofErr w:type="gram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generará recetas únicas de aromas basadas en tu estructura astrológica.</w:t>
                  </w:r>
                </w:p>
                <w:p w14:paraId="1AC48105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t>Alquimia Celestial - Perfumes Astrológicos</w:t>
                  </w:r>
                </w:p>
                <w:p w14:paraId="7F965F93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t>Artefacto interactivo </w:t>
                  </w:r>
                </w:p>
                <w:p w14:paraId="46DD8489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He creado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Alquimia Celestial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, una aplicación transformadora que convierte tu carta natal en perfumes de nicho únicos. Aquí está lo que hace:</w:t>
                  </w:r>
                </w:p>
                <w:p w14:paraId="3B325875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✨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 xml:space="preserve"> Características Principales</w:t>
                  </w:r>
                </w:p>
                <w:p w14:paraId="15784E6F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1. Análisis Astrológico Completo</w:t>
                  </w:r>
                </w:p>
                <w:p w14:paraId="4365A83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Calcula tu Sol, Luna y Ascendente</w:t>
                  </w:r>
                </w:p>
                <w:p w14:paraId="2DF2AF5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Identifica casas vacías que necesitan equilibrio</w:t>
                  </w:r>
                </w:p>
                <w:p w14:paraId="523DEF1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Conecta cada posición con esencias específicas</w:t>
                  </w:r>
                </w:p>
                <w:p w14:paraId="2D09B4DF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2. Fórmulas Personalizadas</w:t>
                  </w:r>
                </w:p>
                <w:p w14:paraId="686CAA5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Notas de Salida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Basadas en tu Ascendente (cómo te presentas al mundo)</w:t>
                  </w:r>
                </w:p>
                <w:p w14:paraId="2BD0024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Notas de Corazón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Tu Luna emocional + esencias para equilibrar casas vacías</w:t>
                  </w:r>
                </w:p>
                <w:p w14:paraId="65F457D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Notas de Base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Tu Sol, la esencia de tu ser</w:t>
                  </w:r>
                </w:p>
                <w:p w14:paraId="69DB1BE9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lastRenderedPageBreak/>
                    <w:t>3. Recetas Profesionales</w:t>
                  </w:r>
                </w:p>
                <w:p w14:paraId="15CAB20F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Porcentajes exactos para cada esencia</w:t>
                  </w:r>
                </w:p>
                <w:p w14:paraId="1C1D98F5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Total: 100% perfectamente balanceado</w:t>
                  </w:r>
                </w:p>
                <w:p w14:paraId="3681A8A0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Propósito espiritual de cada componente</w:t>
                  </w:r>
                </w:p>
                <w:p w14:paraId="272ECFC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Guía de creación con instrucciones de maceración</w:t>
                  </w:r>
                </w:p>
                <w:p w14:paraId="49E4D97B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4. Correspondencias Únicas</w:t>
                  </w:r>
                </w:p>
                <w:p w14:paraId="6B7830A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Cada signo tiene esencias específicas (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ej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Leo = Ámbar, Neroli, Incienso)</w:t>
                  </w:r>
                </w:p>
                <w:p w14:paraId="7CEE6E5F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Cada casa aporta equilibrio específico (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ej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Casa 8 = Mirra para transformación)</w:t>
                  </w:r>
                </w:p>
                <w:p w14:paraId="620D234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29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Combinaciones que despiertan tu potencial</w:t>
                  </w:r>
                </w:p>
                <w:p w14:paraId="2D0F42DF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5. Diseño Místico</w:t>
                  </w:r>
                </w:p>
                <w:p w14:paraId="3D8523F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proofErr w:type="gram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Interface</w:t>
                  </w:r>
                  <w:proofErr w:type="gram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celestial con efectos de galaxia</w:t>
                  </w:r>
                </w:p>
                <w:p w14:paraId="37C1114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Visualización clara de tu estructura natal</w:t>
                  </w:r>
                </w:p>
                <w:p w14:paraId="04C1594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0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Experiencia inmersiva y espiritual</w:t>
                  </w:r>
                </w:p>
                <w:p w14:paraId="088B4D12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La </w:t>
                  </w:r>
                  <w:proofErr w:type="gram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app</w:t>
                  </w:r>
                  <w:proofErr w:type="gram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genera perfumes únicos que no solo huelen extraordinario, sino que también sirven como herramientas de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desarrollo personal, empoderamiento espiritual y alineación cósmica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. Cada fórmula es una llave aromática hacia tu máximo potencial. 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</w:rPr>
                    <w:t>🌙✨</w:t>
                  </w:r>
                </w:p>
                <w:p w14:paraId="63184F34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¿Te gustaría que añada algo más, como más opciones de personalización o exportación de recetas?</w:t>
                  </w:r>
                </w:p>
                <w:p w14:paraId="36A3696A" w14:textId="77777777" w:rsidR="0029308F" w:rsidRPr="0029308F" w:rsidRDefault="0029308F" w:rsidP="0029308F">
                  <w:pPr>
                    <w:pStyle w:val="whitespace-pre-wrap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haz </w:t>
                  </w:r>
                  <w:proofErr w:type="gramStart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una  búsqueda</w:t>
                  </w:r>
                  <w:proofErr w:type="gramEnd"/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 xml:space="preserve"> exhaustiva y especifica de lo que afectan loso aromas en las personas, aromaterapia profesional</w:t>
                  </w:r>
                </w:p>
                <w:p w14:paraId="360FD416" w14:textId="7777777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Style w:val="text-text-500"/>
                      <w:rFonts w:ascii="Segoe UI" w:hAnsi="Segoe UI" w:cs="Segoe UI"/>
                      <w:color w:val="000000" w:themeColor="text1"/>
                      <w:sz w:val="11"/>
                      <w:szCs w:val="11"/>
                      <w:bdr w:val="single" w:sz="2" w:space="0" w:color="auto" w:frame="1"/>
                    </w:rPr>
                    <w:t>9:09</w:t>
                  </w:r>
                </w:p>
                <w:p w14:paraId="18481BE6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Style w:val="text-text-5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7 pasos</w:t>
                  </w:r>
                </w:p>
                <w:p w14:paraId="2162FA1C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t>aceites esenciales memoria concentración función cognitiva romero</w:t>
                  </w:r>
                </w:p>
                <w:p w14:paraId="6D21B672" w14:textId="77777777" w:rsidR="0029308F" w:rsidRPr="0029308F" w:rsidRDefault="0029308F" w:rsidP="0029308F">
                  <w:pPr>
                    <w:pStyle w:val="relative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10 resultados</w:t>
                  </w:r>
                </w:p>
                <w:p w14:paraId="41612F0C" w14:textId="1E8CF1A8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"https://claude.ai/_next/image?url=https%3A%2F%2Fwww.google.com%2Fs2%2Ffavicons%3Fsz%3D64%26domain%3Djabaiduna.com&amp;w=32&amp;q=75"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123CE5DA" wp14:editId="2DAC1104">
                        <wp:extent cx="202565" cy="202565"/>
                        <wp:effectExtent l="0" t="0" r="635" b="635"/>
                        <wp:docPr id="2122761409" name="Imagen 40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4856ADF5" w14:textId="1B98A77C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"https://claude.ai/_next/image?url=https%3A%2F%2Fwww.google.com%2Fs2%2Ffavicons%3Fsz%3D64%26domain%3Dsimplynature.co&amp;w=32&amp;q=75"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454A8CAD" wp14:editId="1595C4D0">
                        <wp:extent cx="202565" cy="202565"/>
                        <wp:effectExtent l="0" t="0" r="635" b="635"/>
                        <wp:docPr id="532799488" name="Imagen 39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2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405C7E99" w14:textId="5F48360A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"https://claude.ai/_next/image?url=https%3A%2F%2Fwww.google.com%2Fs2%2Ffavicons%3Fsz%3D64%26domain%3Daromatraining.com&amp;w=32&amp;q=75"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58039054" wp14:editId="274823E5">
                        <wp:extent cx="202565" cy="202565"/>
                        <wp:effectExtent l="0" t="0" r="635" b="635"/>
                        <wp:docPr id="1548240496" name="Imagen 38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37719151" w14:textId="0DE05E55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"https://claude.ai/_next/image?url=https%3A%2F%2Fwww.google.com%2Fs2%2Ffavicons%3Fsz%3D64%26domain%3Dlanacion.com.ar&amp;w=32&amp;q=75"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1BC4CB4C" wp14:editId="35F1874D">
                        <wp:extent cx="202565" cy="202565"/>
                        <wp:effectExtent l="0" t="0" r="635" b="635"/>
                        <wp:docPr id="2050225970" name="Imagen 37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1AE0B32F" w14:textId="63BC53C4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"https://claude.ai/_next/image?url=https%3A%2F%2Fwww.google.com%2Fs2%2Ffavicons%3Fsz%3D64%26domain%3Dbienverde.cl&amp;w=32&amp;q=75"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67B7E1D9" wp14:editId="6AF07F14">
                        <wp:extent cx="202565" cy="202565"/>
                        <wp:effectExtent l="0" t="0" r="635" b="635"/>
                        <wp:docPr id="896496067" name="Imagen 36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5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3946D4FC" w14:textId="403C9488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"https://claude.ai/_next/image?url=https%3A%2F%2Fwww.google.com%2Fs2%2Ffavicons%3Fsz%3D64%26domain%3Dsmellme.es&amp;w=32&amp;q=75"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1460275D" wp14:editId="64FA21D3">
                        <wp:extent cx="202565" cy="202565"/>
                        <wp:effectExtent l="0" t="0" r="635" b="635"/>
                        <wp:docPr id="2107631194" name="Imagen 35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6D65A940" w14:textId="50E1971D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"https://claude.ai/_next/image?url=https%3A%2F%2Fwww.google.com%2Fs2%2Ffavicons%3Fsz%3D64%26domain%3Damazon.com&amp;w=32&amp;q=75"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47D2D2FB" wp14:editId="7C0B1996">
                        <wp:extent cx="202565" cy="202565"/>
                        <wp:effectExtent l="0" t="0" r="635" b="635"/>
                        <wp:docPr id="2048061537" name="Imagen 34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701AF70E" w14:textId="71192254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"https://claude.ai/_next/image?url=https%3A%2F%2Fwww.google.com%2Fs2%2Ffavicons%3Fsz%3D64%26domain%3Daromatraining.com&amp;w=32&amp;q=75"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7DF4C9DC" wp14:editId="7A608C7A">
                        <wp:extent cx="202565" cy="202565"/>
                        <wp:effectExtent l="0" t="0" r="635" b="635"/>
                        <wp:docPr id="735043779" name="Imagen 33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8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5584C933" w14:textId="6142FEE0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"https://claude.ai/_next/image?url=https%3A%2F%2Fwww.google.com%2Fs2%2Ffavicons%3Fsz%3D64%26domain%3Daurumwellbeing.com&amp;w=32&amp;q=75"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32F10598" wp14:editId="316B3F1A">
                        <wp:extent cx="202565" cy="202565"/>
                        <wp:effectExtent l="0" t="0" r="635" b="635"/>
                        <wp:docPr id="1572381615" name="Imagen 32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62277FC5" w14:textId="79BB729C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begin"/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instrText xml:space="preserve"> INCLUDEPICTURE "https://claude.ai/_next/image?url=https%3A%2F%2Fwww.google.com%2Fs2%2Ffavicons%3Fsz%3D64%26domain%3Dlabiatae.com&amp;w=32&amp;q=75" \* MERGEFORMATINET </w:instrText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separate"/>
                  </w:r>
                  <w:r w:rsidRPr="0029308F">
                    <w:rPr>
                      <w:rFonts w:ascii="var(--font-ui)" w:hAnsi="var(--font-ui)" w:cs="Segoe UI"/>
                      <w:noProof/>
                      <w:color w:val="000000" w:themeColor="text1"/>
                      <w:sz w:val="12"/>
                      <w:szCs w:val="11"/>
                    </w:rPr>
                    <w:drawing>
                      <wp:inline distT="0" distB="0" distL="0" distR="0" wp14:anchorId="637057AE" wp14:editId="3E4860EE">
                        <wp:extent cx="202565" cy="202565"/>
                        <wp:effectExtent l="0" t="0" r="635" b="635"/>
                        <wp:docPr id="44903974" name="Imagen 31" descr="fav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 descr="fav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5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  <w:fldChar w:fldCharType="end"/>
                  </w:r>
                </w:p>
                <w:p w14:paraId="205D8508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Compiló información científica para enriquecer aplicación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aromaterápica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.</w:t>
                  </w:r>
                </w:p>
                <w:p w14:paraId="3EC53CED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lastRenderedPageBreak/>
                    <w:t>Perfecto, he realizado una búsqueda exhaustiva sobre aromaterapia profesional y cómo los aromas afectan a las personas. Aquí está el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resumen científico completo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</w:t>
                  </w:r>
                </w:p>
                <w:p w14:paraId="2FBF32B4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🧠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Mecanismos Neurológicos</w:t>
                  </w:r>
                </w:p>
                <w:p w14:paraId="5508FEBA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Los aceites esenciales afectan neurotransmisores clave como la serotonina, la dopamina y el GABA, modulando el estado de ánimo y la respuesta al estrés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4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Innova Salud Mental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 Los aromas actúan sobre el sistema límbico a través del bulbo olfatorio, conectándose directamente con el hipocampo y la amígdala, áreas ligadas a los recuerdos y emociones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5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 xml:space="preserve">Ask </w:t>
                    </w:r>
                    <w:proofErr w:type="spellStart"/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The</w:t>
                    </w:r>
                    <w:proofErr w:type="spellEnd"/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 xml:space="preserve"> </w:t>
                    </w:r>
                    <w:proofErr w:type="spellStart"/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Scientists</w:t>
                    </w:r>
                    <w:proofErr w:type="spellEnd"/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55210F85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Compuestos como el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, acetato de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linalilo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y mentol interactúan con neurotransmisores, modificando la actividad de receptores GABA y serotonina, atravesando la barrera hematoencefálica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6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Sobre Aromas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705D3502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💊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Efectos Terapéuticos Científicamente Comprobados</w:t>
                  </w:r>
                </w:p>
                <w:p w14:paraId="42C789CF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Ansiedad y Estrés</w:t>
                  </w:r>
                </w:p>
                <w:p w14:paraId="7BFE9C3E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La inhalación de lavanda aumenta la liberación de serotonina y reduce significativamente los niveles de ansiedad en pacientes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7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Innova Salud Mental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 En unidades de cuidados intensivos, la aromaterapia mejora la calidad del sueño, reduce ansiedad, intensidad del dolor, náuseas y vómitos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"https://revistacientificasanum.com/vol-8-num-4-octubre-2024-beneficios-de-la-aromaterapia-en-pacientes-ingresados-en-las-unidades-de-cuidados-intensivos-revision-sistematica/"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Sanum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71BCF2C0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Memoria y Concentración</w:t>
                  </w:r>
                </w:p>
                <w:p w14:paraId="78B9B618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Un estudio de 6 meses demostró que la inhalación nocturna de aceites esenciales puede agrandar las áreas de la memoria del cerebro y hacerlas más funcionales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"https://aromatraining.com/__trashed/"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AromaTraining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. El aceite esencial de romero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qt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cineol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aumenta la oxigenación cerebral, mejorando la capacidad cognitiva, concentración y aprendizaje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"https://aromatraining.com/aceite-esencial-de-romero-y-memoria/"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AromaTraining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078BAAC9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Dolor e Inflamación</w:t>
                  </w:r>
                </w:p>
                <w:p w14:paraId="1423A26F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Aceites como romero, eucalipto y menta poseen propiedades analgésicas y antiinflamatorias que actúan eficazmente sobre músculos y articulaciones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"https://www.labiatae.com/alivio-del-dolor-con-aceites-esenciales/"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Labiatae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 El aceite de eucalipto tiene efectos antiespasmódicos y vasodilatadores, ayudando a relajar músculos y mejorar circulación sanguínea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"https://remediosmd.com/aceites-esenciales/aceite-esencial-de-eucalipto/"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RemediosMD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361B45C1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🌿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Aceites Específicos y Sus Propiedades</w:t>
                  </w:r>
                </w:p>
                <w:p w14:paraId="4F4FD740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Lavanda (Lavandula angustifolia)</w:t>
                  </w:r>
                </w:p>
                <w:p w14:paraId="45019FC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: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, acetato de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linalilo</w:t>
                  </w:r>
                  <w:proofErr w:type="spellEnd"/>
                </w:p>
                <w:p w14:paraId="6A5C1E0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calmante, relajante, antiinflamatorio, antiséptico, antimicrobiano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"https://www.bioviu.com/blog/aromaterapia/aceite-esencial-lavanda-propiedades-usos-beneficios"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Bioviu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6AF84F2D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1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Ansiedad, insomnio, cicatrización, dolor muscular</w:t>
                  </w:r>
                </w:p>
                <w:p w14:paraId="53025560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Jazmín (Jasminum officinale)</w:t>
                  </w:r>
                </w:p>
                <w:p w14:paraId="1B92309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Más de 100 principios activos incluyendo acetato de bencilo</w:t>
                  </w:r>
                </w:p>
                <w:p w14:paraId="525F2690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calmante, antiespasmódico, mejora circulación, ayuda a conciliar el sueño potenciando la producción de melatonina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8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Pochteca</w:t>
                    </w:r>
                  </w:hyperlink>
                </w:p>
                <w:p w14:paraId="27573902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Ansiedad, depresión, insomnio, estrías, problemas musculares</w:t>
                  </w:r>
                </w:p>
                <w:p w14:paraId="5832BB45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Rosa (Rosa damascena/centifolia)</w:t>
                  </w:r>
                </w:p>
                <w:p w14:paraId="2D47331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calmante, antidepresiva, hidratante, rejuvenecedora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"https://masplantillas.com/flores-que-se-usan-para-preparar-aceites-esenciales/"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MasPlantillas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1F7FB7D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Equilibrio emocional, cuidado de piel seca y sensible, estados de ánimo</w:t>
                  </w:r>
                </w:p>
                <w:p w14:paraId="01BCC60B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Eucalipto (Eucalyptus globulus/radiata)</w:t>
                  </w:r>
                </w:p>
                <w:p w14:paraId="42064F0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1,8-cineol (33-84%), alfa-pineno, limoneno</w:t>
                  </w:r>
                </w:p>
                <w:p w14:paraId="0713119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anticatarral, descongestionante, broncodilatador, febrífugo, inmunoestimulante, antibacteriano, antiinflamatorio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"https://fieito.com/aceite-esencial-de-eucalipto/"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Fieito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0195DDD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lastRenderedPageBreak/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Congestión nasal, dolor muscular, concentración, infecciones respiratorias</w:t>
                  </w:r>
                </w:p>
                <w:p w14:paraId="6D6C45BD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Menta (Mentha piperita)</w:t>
                  </w:r>
                </w:p>
                <w:p w14:paraId="6DBC4C2F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Propiedades: analgésica, antiinflamatoria, estimula concentración y alerta, repelente de insectos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"https://www.farmaciasdirect.es/blogs/medicina-natural/aceite-de-menta-para-que-sirve-usos-y-propiedades"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Farmaciasdirect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6BC39B4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Inhibe la acetilcolinesterasa, mejorando estado de ánimo y función cognitiva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"https://jabaiduna.com/aceites-esenciales-memoria-y-concentracion/"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Jabaiduna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4A29353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Dolores musculares, migrañas, indigestión, concentración</w:t>
                  </w:r>
                </w:p>
                <w:p w14:paraId="29EC0010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Romero (Rosmarinus officinalis qt cineol)</w:t>
                  </w:r>
                </w:p>
                <w:p w14:paraId="5DCB214E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Propiedades estimulantes que refuerzan funciones cognitivas, memoria y desempeño cerebral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"https://smellme.es/es/aromaterapia/mejores-aceites-esenciales-para-concentracion"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Smellme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54C98FB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Inhibe enzimas acetilcolinesterasa, previniendo la lisis de acetilcolina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"https://aromatraining.com/aceite-esencial-de-romero-y-memoria/"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AromaTraining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</w:p>
                <w:p w14:paraId="539B4C4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Memoria prospectiva, concentración, aprendizaje, dolor articular</w:t>
                  </w:r>
                </w:p>
                <w:p w14:paraId="07CA0FBF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Neroli (Citrus aurantium amara)</w:t>
                  </w:r>
                </w:p>
                <w:p w14:paraId="6DCABE9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Aumenta la producción de serotonina en el cerebro, tiene efecto rejuvenecedor para piel seca y madura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29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Nirvana Spa</w:t>
                    </w:r>
                  </w:hyperlink>
                </w:p>
                <w:p w14:paraId="15FEAD8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7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Ansiedad, insomnio, paz mental, problemas de piel</w:t>
                  </w:r>
                </w:p>
                <w:p w14:paraId="6652F112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📊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Aplicaciones Clínicas Validadas</w:t>
                  </w:r>
                </w:p>
                <w:p w14:paraId="16F73D1F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La aromaterapia puede ser eficaz para tratar dolores, trastornos musculares, artritis, indigestión, cefaleas, trastornos de piel e infecciones virales y bacterianas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proofErr w:type="spellStart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begin"/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instrText>HYPERLINK "https://craighospital.org/wp-content/uploads/sites/Educational-PDFs/801.CAM.AromatherapySpanish.pdf" \t "_blank"</w:instrText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r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separate"/>
                  </w:r>
                  <w:r w:rsidRPr="0029308F">
                    <w:rPr>
                      <w:rStyle w:val="text-nowrap"/>
                      <w:rFonts w:ascii="var(--font-ui)" w:eastAsiaTheme="majorEastAsia" w:hAnsi="var(--font-ui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Craighospital</w:t>
                  </w:r>
                  <w:proofErr w:type="spellEnd"/>
                  <w:r w:rsidRPr="0029308F">
                    <w:rPr>
                      <w:rStyle w:val="inline-flex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fldChar w:fldCharType="end"/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. Instituciones como el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National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Cancer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Institute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 reconocen el uso de aromaterapia en apoyo emocional para pacientes oncológicos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 </w:t>
                  </w:r>
                  <w:hyperlink r:id="rId30" w:tgtFrame="_blank" w:history="1">
                    <w:r w:rsidRPr="0029308F">
                      <w:rPr>
                        <w:rStyle w:val="text-nowrap"/>
                        <w:rFonts w:ascii="var(--font-ui)" w:eastAsiaTheme="majorEastAsia" w:hAnsi="var(--font-ui)" w:cs="Segoe UI"/>
                        <w:color w:val="000000" w:themeColor="text1"/>
                        <w:sz w:val="14"/>
                        <w:szCs w:val="16"/>
                        <w:bdr w:val="single" w:sz="2" w:space="0" w:color="auto" w:frame="1"/>
                      </w:rPr>
                      <w:t>Sobre Aromas</w:t>
                    </w:r>
                  </w:hyperlink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.</w:t>
                  </w:r>
                </w:p>
                <w:p w14:paraId="25F09239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</w:rPr>
                    <w:t>⚠️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>Consideraciones Profesionales</w:t>
                  </w:r>
                </w:p>
                <w:p w14:paraId="192664E2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Dilución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Nunca usar puros directamente sobre la piel</w:t>
                  </w:r>
                </w:p>
                <w:p w14:paraId="70F8F336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Concentración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Típicamente 2-3% para aplicación tópica</w:t>
                  </w:r>
                </w:p>
                <w:p w14:paraId="199758E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Calidad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Solo aceites esenciales 100% puros y grado terapéutico</w:t>
                  </w:r>
                </w:p>
                <w:p w14:paraId="5E3A5A2D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Contraindicaciones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Embarazo, lactancia, menores de 6 años, fotosensibilidad (cítricos)</w:t>
                  </w:r>
                </w:p>
                <w:p w14:paraId="7FA25C6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38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Tiempo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>: 15-30 minutos de aplicación suele ser suficiente</w:t>
                  </w:r>
                </w:p>
                <w:p w14:paraId="12BF65B0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</w:rPr>
                    <w:t xml:space="preserve">¿Te gustaría que actualice la aplicación de Alquimia Celestial con toda esta información científica real para que las fórmulas sean verdaderamente terapéuticas y profesionales? 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</w:rPr>
                    <w:t>🌙✨</w:t>
                  </w:r>
                </w:p>
                <w:p w14:paraId="53ACC011" w14:textId="07C61321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25512FAF" w14:textId="2076C73C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6D39AAD0" w14:textId="333B1C68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585AD8DC" w14:textId="20C4A6AE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</w:p>
                <w:p w14:paraId="303E4DF5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Segoe UI" w:hAnsi="Segoe UI" w:cs="Segoe UI"/>
                      <w:color w:val="000000" w:themeColor="text1"/>
                      <w:sz w:val="10"/>
                      <w:szCs w:val="10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10"/>
                      <w:szCs w:val="10"/>
                    </w:rPr>
                    <w:t>Perfumes teoria.pdf</w:t>
                  </w:r>
                </w:p>
                <w:p w14:paraId="61418845" w14:textId="77777777" w:rsidR="0029308F" w:rsidRPr="0029308F" w:rsidRDefault="0029308F" w:rsidP="0029308F">
                  <w:pPr>
                    <w:pStyle w:val="text-10px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  <w:t>3971 líneas</w:t>
                  </w:r>
                </w:p>
                <w:p w14:paraId="2A1597DC" w14:textId="77777777" w:rsidR="0029308F" w:rsidRPr="0029308F" w:rsidRDefault="0029308F" w:rsidP="0029308F">
                  <w:pPr>
                    <w:pStyle w:val="uppercase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 w:line="195" w:lineRule="atLeast"/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</w:pPr>
                  <w:r w:rsidRPr="0029308F"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  <w:t>PDF</w:t>
                  </w:r>
                </w:p>
                <w:p w14:paraId="196F8FC4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Segoe UI" w:hAnsi="Segoe UI" w:cs="Segoe UI"/>
                      <w:caps w:val="0"/>
                      <w:color w:val="000000" w:themeColor="text1"/>
                      <w:sz w:val="10"/>
                      <w:szCs w:val="10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10"/>
                      <w:szCs w:val="10"/>
                    </w:rPr>
                    <w:t>Manual de hechizos - Data Center.pdf</w:t>
                  </w:r>
                </w:p>
                <w:p w14:paraId="67EB188F" w14:textId="77777777" w:rsidR="0029308F" w:rsidRPr="0029308F" w:rsidRDefault="0029308F" w:rsidP="0029308F">
                  <w:pPr>
                    <w:pStyle w:val="text-10px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</w:pPr>
                  <w:r w:rsidRPr="0029308F">
                    <w:rPr>
                      <w:rFonts w:ascii="Segoe UI" w:hAnsi="Segoe UI" w:cs="Segoe UI"/>
                      <w:color w:val="000000" w:themeColor="text1"/>
                      <w:sz w:val="6"/>
                      <w:szCs w:val="6"/>
                    </w:rPr>
                    <w:t>2726 líneas</w:t>
                  </w:r>
                </w:p>
                <w:p w14:paraId="411A154B" w14:textId="77777777" w:rsidR="0029308F" w:rsidRPr="0029308F" w:rsidRDefault="0029308F" w:rsidP="0029308F">
                  <w:pPr>
                    <w:pStyle w:val="uppercase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 w:line="195" w:lineRule="atLeast"/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</w:pPr>
                  <w:r w:rsidRPr="0029308F">
                    <w:rPr>
                      <w:rFonts w:ascii="var(--font-ui)" w:hAnsi="var(--font-ui)" w:cs="Segoe UI"/>
                      <w:caps/>
                      <w:color w:val="000000" w:themeColor="text1"/>
                      <w:sz w:val="12"/>
                      <w:szCs w:val="10"/>
                    </w:rPr>
                    <w:t>PDF</w:t>
                  </w:r>
                </w:p>
                <w:p w14:paraId="20AFB4F1" w14:textId="77777777" w:rsidR="0029308F" w:rsidRPr="0029308F" w:rsidRDefault="0029308F" w:rsidP="0029308F">
                  <w:pPr>
                    <w:pStyle w:val="whitespace-pre-wrap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4"/>
                      <w:szCs w:val="16"/>
                    </w:rPr>
                    <w:t>y de estos</w:t>
                  </w:r>
                </w:p>
                <w:p w14:paraId="0FBD3B19" w14:textId="77777777" w:rsidR="0029308F" w:rsidRPr="0029308F" w:rsidRDefault="0029308F" w:rsidP="0029308F">
                  <w:pPr>
                    <w:rPr>
                      <w:rFonts w:ascii="Segoe UI" w:hAnsi="Segoe UI" w:cs="Segoe UI"/>
                      <w:color w:val="000000" w:themeColor="text1"/>
                      <w:sz w:val="11"/>
                      <w:szCs w:val="11"/>
                    </w:rPr>
                  </w:pPr>
                  <w:r w:rsidRPr="0029308F">
                    <w:rPr>
                      <w:rStyle w:val="text-text-500"/>
                      <w:rFonts w:ascii="Segoe UI" w:hAnsi="Segoe UI" w:cs="Segoe UI"/>
                      <w:color w:val="000000" w:themeColor="text1"/>
                      <w:sz w:val="11"/>
                      <w:szCs w:val="11"/>
                      <w:bdr w:val="single" w:sz="2" w:space="0" w:color="auto" w:frame="1"/>
                    </w:rPr>
                    <w:lastRenderedPageBreak/>
                    <w:t>9:16</w:t>
                  </w:r>
                </w:p>
                <w:p w14:paraId="6990F4BD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</w:rPr>
                  </w:pP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Synthesized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astrological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data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with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aromatherapy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 xml:space="preserve"> </w:t>
                  </w:r>
                  <w:proofErr w:type="spellStart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science</w:t>
                  </w:r>
                  <w:proofErr w:type="spellEnd"/>
                  <w:r w:rsidRPr="0029308F">
                    <w:rPr>
                      <w:rStyle w:val="text-text-300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.</w:t>
                  </w:r>
                </w:p>
                <w:p w14:paraId="7909DB83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</w:pPr>
                  <w:r w:rsidRPr="0029308F">
                    <w:rPr>
                      <w:rStyle w:val="tabular-nums"/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10 s</w:t>
                  </w:r>
                </w:p>
                <w:p w14:paraId="5CF14C0D" w14:textId="77777777" w:rsidR="0029308F" w:rsidRPr="0029308F" w:rsidRDefault="0029308F" w:rsidP="0029308F">
                  <w:pPr>
                    <w:pStyle w:val="whitespace-normal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ind w:left="72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</w:p>
                <w:p w14:paraId="2FFF6651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Voy a crear una aplicación mucho más completa y profesional que integre toda la información científica de aromaterapia con las correspondencias astrológicas. Esta versión será más detallada y educativa.</w:t>
                  </w:r>
                </w:p>
                <w:p w14:paraId="7404F1DC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Alquimia Astral Aromática - Perfumes Personalizados</w:t>
                  </w:r>
                </w:p>
                <w:p w14:paraId="7CBF8D37" w14:textId="77777777" w:rsidR="0029308F" w:rsidRPr="0029308F" w:rsidRDefault="0029308F" w:rsidP="0029308F">
                  <w:pPr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</w:pPr>
                  <w:r w:rsidRPr="0029308F">
                    <w:rPr>
                      <w:rFonts w:ascii="var(--font-ui)" w:hAnsi="var(--font-ui)" w:cs="Segoe UI"/>
                      <w:color w:val="000000" w:themeColor="text1"/>
                      <w:sz w:val="12"/>
                      <w:szCs w:val="11"/>
                      <w:bdr w:val="single" w:sz="2" w:space="0" w:color="auto" w:frame="1"/>
                    </w:rPr>
                    <w:t>Artefacto interactivo </w:t>
                  </w:r>
                </w:p>
                <w:p w14:paraId="5B996067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He creado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Alquimia Astral Aromática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, una aplicación profesional que integra toda la información científica y esotérica que compartiste:</w:t>
                  </w:r>
                </w:p>
                <w:p w14:paraId="26143F23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  <w:bdr w:val="single" w:sz="2" w:space="0" w:color="auto" w:frame="1"/>
                    </w:rPr>
                    <w:t>🌟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 xml:space="preserve"> Características Principales</w:t>
                  </w:r>
                </w:p>
                <w:p w14:paraId="71C6F4E2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1. Base Científica Real</w:t>
                  </w:r>
                </w:p>
                <w:p w14:paraId="78AD73C4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 químicos específicos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: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Linalol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, acetato de </w:t>
                  </w:r>
                  <w:proofErr w:type="spellStart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linalilo</w:t>
                  </w:r>
                  <w:proofErr w:type="spellEnd"/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, mentol, 1,8-cineol, etc.</w:t>
                  </w:r>
                </w:p>
                <w:p w14:paraId="313F152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Efectos terapéuticos comprobados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Cómo actúan sobre neurotransmisores (serotonina, dopamina, GABA)</w:t>
                  </w:r>
                </w:p>
                <w:p w14:paraId="5C1C1346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Usos clínicos validados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Ansiedad, depresión, memoria, concentración, dolor, etc.</w:t>
                  </w:r>
                </w:p>
                <w:p w14:paraId="3C1C398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2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Mecanismos de acción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Atravesar la barrera hematoencefálica, inhibir acetilcolinesterasa, etc.</w:t>
                  </w:r>
                </w:p>
                <w:p w14:paraId="21D896E3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2. Correspondencias Astrológicas Completas</w:t>
                  </w:r>
                </w:p>
                <w:p w14:paraId="0D2152F1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Aceite principal para cada signo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Basado en las imágenes compartidas</w:t>
                  </w:r>
                </w:p>
                <w:p w14:paraId="52779E2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Aceites secundarios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Múltiples opciones por signo</w:t>
                  </w:r>
                </w:p>
                <w:p w14:paraId="51FBE7C8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Elementos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Fuego, Tierra, Aire, Agua</w:t>
                  </w:r>
                </w:p>
                <w:p w14:paraId="47F7CFC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3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proofErr w:type="spellStart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Chakras</w:t>
                  </w:r>
                  <w:proofErr w:type="spellEnd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 asociados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Corona, tercer ojo, garganta, corazón, plexo solar, sacro, raíz</w:t>
                  </w:r>
                </w:p>
                <w:p w14:paraId="08EAE342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3. Equilibrio Emocional</w:t>
                  </w:r>
                </w:p>
                <w:p w14:paraId="361D05E9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Emociones desequilibradas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Lo que cada aceite ayuda a transformar</w:t>
                  </w:r>
                </w:p>
                <w:p w14:paraId="1278988F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Emociones balanceadas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El estado positivo que promueve</w:t>
                  </w:r>
                </w:p>
                <w:p w14:paraId="3781626B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4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Basado en las tablas de las imágenes compartidas</w:t>
                  </w:r>
                </w:p>
                <w:p w14:paraId="79A96CBF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t>4. Recetas Profesionales</w:t>
                  </w:r>
                </w:p>
                <w:p w14:paraId="73BDDF55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Fórmulas exactas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 porcentajes precisos (total 100%)</w:t>
                  </w:r>
                </w:p>
                <w:p w14:paraId="562DBB23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Estructura profesional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 Notas de salida (20%), corazón (45%), base (35%)</w:t>
                  </w:r>
                </w:p>
                <w:p w14:paraId="3370FFE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Guía de creación detallada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:</w:t>
                  </w:r>
                </w:p>
                <w:p w14:paraId="11167174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Orden de mezcla</w:t>
                  </w:r>
                </w:p>
                <w:p w14:paraId="250B2085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Dilución correcta</w:t>
                  </w:r>
                </w:p>
                <w:p w14:paraId="36EB5CB1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Maceración 4-6 semanas</w:t>
                  </w:r>
                </w:p>
                <w:p w14:paraId="7E4FCBFD" w14:textId="77777777" w:rsidR="0029308F" w:rsidRPr="0029308F" w:rsidRDefault="0029308F" w:rsidP="0029308F">
                  <w:pPr>
                    <w:pStyle w:val="whitespace-normal"/>
                    <w:numPr>
                      <w:ilvl w:val="1"/>
                      <w:numId w:val="45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Conservación adecuada</w:t>
                  </w:r>
                </w:p>
                <w:p w14:paraId="56519302" w14:textId="77777777" w:rsidR="0029308F" w:rsidRPr="0029308F" w:rsidRDefault="0029308F" w:rsidP="0029308F">
                  <w:pPr>
                    <w:pStyle w:val="Ttulo3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b w:val="0"/>
                      <w:bCs w:val="0"/>
                      <w:color w:val="000000" w:themeColor="text1"/>
                      <w:sz w:val="12"/>
                      <w:szCs w:val="16"/>
                      <w:bdr w:val="single" w:sz="2" w:space="0" w:color="auto" w:frame="1"/>
                    </w:rPr>
                    <w:lastRenderedPageBreak/>
                    <w:t>5. Personalización Total</w:t>
                  </w:r>
                </w:p>
                <w:p w14:paraId="1281955C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Basada en Sol, Luna y Ascendente</w:t>
                  </w:r>
                </w:p>
                <w:p w14:paraId="104BB7E7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Equilibra hasta 3 casas astrológicas vacías</w:t>
                  </w:r>
                </w:p>
                <w:p w14:paraId="43DAC55A" w14:textId="77777777" w:rsidR="0029308F" w:rsidRPr="0029308F" w:rsidRDefault="0029308F" w:rsidP="0029308F">
                  <w:pPr>
                    <w:pStyle w:val="whitespace-normal"/>
                    <w:numPr>
                      <w:ilvl w:val="0"/>
                      <w:numId w:val="46"/>
                    </w:num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Combina propiedades de múltiples aceites</w:t>
                  </w:r>
                </w:p>
                <w:p w14:paraId="3AD1DC85" w14:textId="77777777" w:rsidR="0029308F" w:rsidRPr="0029308F" w:rsidRDefault="0029308F" w:rsidP="0029308F">
                  <w:pPr>
                    <w:pStyle w:val="Ttulo2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8"/>
                      <w:szCs w:val="18"/>
                      <w:bdr w:val="single" w:sz="2" w:space="0" w:color="auto" w:frame="1"/>
                    </w:rPr>
                    <w:t>💫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6"/>
                      <w:szCs w:val="18"/>
                      <w:bdr w:val="single" w:sz="2" w:space="0" w:color="auto" w:frame="1"/>
                    </w:rPr>
                    <w:t xml:space="preserve"> Innovaciones Especiales</w:t>
                  </w:r>
                </w:p>
                <w:p w14:paraId="2005B774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✨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Información terapéutica científica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para cada aceite 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🌙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Correspondencias con </w:t>
                  </w:r>
                  <w:proofErr w:type="spellStart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chakras</w:t>
                  </w:r>
                  <w:proofErr w:type="spellEnd"/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 xml:space="preserve"> y elementos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💖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Propiedades emocionales detalladas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🔬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Componentes químicos específicos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Fonts w:ascii="Apple Color Emoji" w:hAnsi="Apple Color Emoji" w:cs="Apple Color Emoji"/>
                      <w:color w:val="000000" w:themeColor="text1"/>
                      <w:sz w:val="16"/>
                      <w:szCs w:val="16"/>
                      <w:bdr w:val="single" w:sz="2" w:space="0" w:color="auto" w:frame="1"/>
                    </w:rPr>
                    <w:t>📊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Porcentajes profesionales exactos</w:t>
                  </w:r>
                </w:p>
                <w:p w14:paraId="165BAE84" w14:textId="77777777" w:rsidR="0029308F" w:rsidRPr="0029308F" w:rsidRDefault="0029308F" w:rsidP="0029308F">
                  <w:pPr>
                    <w:pStyle w:val="font-claude-response-body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spacing w:before="0" w:beforeAutospacing="0" w:after="0" w:afterAutospacing="0"/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</w:pP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La aplicación es</w:t>
                  </w:r>
                  <w:r w:rsidRPr="0029308F">
                    <w:rPr>
                      <w:rStyle w:val="apple-converted-space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 </w:t>
                  </w:r>
                  <w:r w:rsidRPr="0029308F">
                    <w:rPr>
                      <w:rStyle w:val="Textoennegrita"/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educativa, práctica y transformadora</w:t>
                  </w:r>
                  <w:r w:rsidRPr="0029308F">
                    <w:rPr>
                      <w:rFonts w:ascii="var(--font-claude-response)" w:hAnsi="var(--font-claude-response)" w:cs="Segoe UI"/>
                      <w:color w:val="000000" w:themeColor="text1"/>
                      <w:sz w:val="14"/>
                      <w:szCs w:val="16"/>
                      <w:bdr w:val="single" w:sz="2" w:space="0" w:color="auto" w:frame="1"/>
                    </w:rPr>
                    <w:t>, permitiendo que las personas creen perfumes de nicho reales que funcionan tanto a nivel físico (aromaterapia científica) como energético (astrología y alquimia).</w:t>
                  </w:r>
                </w:p>
                <w:p w14:paraId="0EE42DF0" w14:textId="2F4EA9ED" w:rsidR="0029308F" w:rsidRPr="0029308F" w:rsidRDefault="0029308F" w:rsidP="005E79E1">
                  <w:pPr>
                    <w:pStyle w:val="Firma"/>
                    <w:rPr>
                      <w:caps/>
                      <w:color w:val="000000" w:themeColor="text1"/>
                      <w:sz w:val="11"/>
                      <w:szCs w:val="11"/>
                    </w:rPr>
                  </w:pPr>
                </w:p>
              </w:tc>
            </w:tr>
          </w:tbl>
          <w:p w14:paraId="6FCF12A6" w14:textId="77777777" w:rsidR="0029308F" w:rsidRPr="0029308F" w:rsidRDefault="0029308F" w:rsidP="0009079F">
            <w:pPr>
              <w:rPr>
                <w:color w:val="000000" w:themeColor="text1"/>
                <w:sz w:val="11"/>
                <w:szCs w:val="11"/>
              </w:rPr>
            </w:pPr>
          </w:p>
        </w:tc>
      </w:tr>
    </w:tbl>
    <w:p w14:paraId="2E5556BC" w14:textId="77777777" w:rsidR="004416AD" w:rsidRPr="0029308F" w:rsidRDefault="004416AD" w:rsidP="004E4B02">
      <w:pPr>
        <w:pStyle w:val="Sinespaciado"/>
        <w:rPr>
          <w:color w:val="000000" w:themeColor="text1"/>
          <w:sz w:val="11"/>
          <w:szCs w:val="11"/>
        </w:rPr>
      </w:pPr>
    </w:p>
    <w:p w14:paraId="11E6EB21" w14:textId="77777777" w:rsidR="0029308F" w:rsidRPr="0029308F" w:rsidRDefault="0029308F">
      <w:pPr>
        <w:pStyle w:val="Sinespaciado"/>
        <w:rPr>
          <w:color w:val="000000" w:themeColor="text1"/>
          <w:sz w:val="11"/>
          <w:szCs w:val="11"/>
        </w:rPr>
      </w:pPr>
    </w:p>
    <w:sectPr w:rsidR="0029308F" w:rsidRPr="0029308F" w:rsidSect="00174F2B">
      <w:headerReference w:type="default" r:id="rId31"/>
      <w:footerReference w:type="default" r:id="rId32"/>
      <w:headerReference w:type="first" r:id="rId33"/>
      <w:footerReference w:type="first" r:id="rId34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04E4B" w14:textId="77777777" w:rsidR="00C974E9" w:rsidRDefault="00C974E9" w:rsidP="005E79E1">
      <w:pPr>
        <w:spacing w:after="0" w:line="240" w:lineRule="auto"/>
      </w:pPr>
      <w:r>
        <w:separator/>
      </w:r>
    </w:p>
  </w:endnote>
  <w:endnote w:type="continuationSeparator" w:id="0">
    <w:p w14:paraId="58311910" w14:textId="77777777" w:rsidR="00C974E9" w:rsidRDefault="00C974E9" w:rsidP="005E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ar(--font-ui)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claude-response)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915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AEBF9A" w14:textId="77777777" w:rsidR="00087030" w:rsidRDefault="00087030" w:rsidP="00087030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4E4B02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  <w:r w:rsidRPr="00DC79BB"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63360" behindDoc="0" locked="1" layoutInCell="1" allowOverlap="1" wp14:anchorId="7D7B54C0" wp14:editId="7F6F5065">
                  <wp:simplePos x="0" y="0"/>
                  <wp:positionH relativeFrom="page">
                    <wp:align>center</wp:align>
                  </wp:positionH>
                  <mc:AlternateContent>
                    <mc:Choice Requires="wp14">
                      <wp:positionV relativeFrom="page">
                        <wp14:pctPosVOffset>90500</wp14:pctPosVOffset>
                      </wp:positionV>
                    </mc:Choice>
                    <mc:Fallback>
                      <wp:positionV relativeFrom="page">
                        <wp:posOffset>9676130</wp:posOffset>
                      </wp:positionV>
                    </mc:Fallback>
                  </mc:AlternateContent>
                  <wp:extent cx="6812280" cy="438912"/>
                  <wp:effectExtent l="0" t="0" r="22860" b="23495"/>
                  <wp:wrapNone/>
                  <wp:docPr id="34" name="Grupo 4" descr="Diseño de gráfico de pie de página con rectángulos grises en diversos ángul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6812280" cy="438912"/>
                            <a:chOff x="0" y="0"/>
                            <a:chExt cx="4354" cy="275"/>
                          </a:xfrm>
                        </wpg:grpSpPr>
                        <wps:wsp>
                          <wps:cNvPr id="35" name="Forma libre 3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52" cy="275"/>
                            </a:xfrm>
                            <a:custGeom>
                              <a:avLst/>
                              <a:gdLst>
                                <a:gd name="T0" fmla="*/ 784 w 852"/>
                                <a:gd name="T1" fmla="*/ 0 h 275"/>
                                <a:gd name="T2" fmla="*/ 852 w 852"/>
                                <a:gd name="T3" fmla="*/ 0 h 275"/>
                                <a:gd name="T4" fmla="*/ 784 w 852"/>
                                <a:gd name="T5" fmla="*/ 40 h 275"/>
                                <a:gd name="T6" fmla="*/ 784 w 852"/>
                                <a:gd name="T7" fmla="*/ 0 h 275"/>
                                <a:gd name="T8" fmla="*/ 627 w 852"/>
                                <a:gd name="T9" fmla="*/ 0 h 275"/>
                                <a:gd name="T10" fmla="*/ 705 w 852"/>
                                <a:gd name="T11" fmla="*/ 0 h 275"/>
                                <a:gd name="T12" fmla="*/ 705 w 852"/>
                                <a:gd name="T13" fmla="*/ 85 h 275"/>
                                <a:gd name="T14" fmla="*/ 627 w 852"/>
                                <a:gd name="T15" fmla="*/ 132 h 275"/>
                                <a:gd name="T16" fmla="*/ 627 w 852"/>
                                <a:gd name="T17" fmla="*/ 0 h 275"/>
                                <a:gd name="T18" fmla="*/ 468 w 852"/>
                                <a:gd name="T19" fmla="*/ 0 h 275"/>
                                <a:gd name="T20" fmla="*/ 548 w 852"/>
                                <a:gd name="T21" fmla="*/ 0 h 275"/>
                                <a:gd name="T22" fmla="*/ 548 w 852"/>
                                <a:gd name="T23" fmla="*/ 179 h 275"/>
                                <a:gd name="T24" fmla="*/ 468 w 852"/>
                                <a:gd name="T25" fmla="*/ 226 h 275"/>
                                <a:gd name="T26" fmla="*/ 468 w 852"/>
                                <a:gd name="T27" fmla="*/ 0 h 275"/>
                                <a:gd name="T28" fmla="*/ 311 w 852"/>
                                <a:gd name="T29" fmla="*/ 0 h 275"/>
                                <a:gd name="T30" fmla="*/ 390 w 852"/>
                                <a:gd name="T31" fmla="*/ 0 h 275"/>
                                <a:gd name="T32" fmla="*/ 390 w 852"/>
                                <a:gd name="T33" fmla="*/ 271 h 275"/>
                                <a:gd name="T34" fmla="*/ 385 w 852"/>
                                <a:gd name="T35" fmla="*/ 275 h 275"/>
                                <a:gd name="T36" fmla="*/ 311 w 852"/>
                                <a:gd name="T37" fmla="*/ 275 h 275"/>
                                <a:gd name="T38" fmla="*/ 311 w 852"/>
                                <a:gd name="T39" fmla="*/ 0 h 275"/>
                                <a:gd name="T40" fmla="*/ 154 w 852"/>
                                <a:gd name="T41" fmla="*/ 0 h 275"/>
                                <a:gd name="T42" fmla="*/ 233 w 852"/>
                                <a:gd name="T43" fmla="*/ 0 h 275"/>
                                <a:gd name="T44" fmla="*/ 233 w 852"/>
                                <a:gd name="T45" fmla="*/ 275 h 275"/>
                                <a:gd name="T46" fmla="*/ 154 w 852"/>
                                <a:gd name="T47" fmla="*/ 275 h 275"/>
                                <a:gd name="T48" fmla="*/ 154 w 852"/>
                                <a:gd name="T49" fmla="*/ 0 h 275"/>
                                <a:gd name="T50" fmla="*/ 0 w 852"/>
                                <a:gd name="T51" fmla="*/ 0 h 275"/>
                                <a:gd name="T52" fmla="*/ 76 w 852"/>
                                <a:gd name="T53" fmla="*/ 0 h 275"/>
                                <a:gd name="T54" fmla="*/ 76 w 852"/>
                                <a:gd name="T55" fmla="*/ 275 h 275"/>
                                <a:gd name="T56" fmla="*/ 0 w 852"/>
                                <a:gd name="T57" fmla="*/ 275 h 275"/>
                                <a:gd name="T58" fmla="*/ 0 w 852"/>
                                <a:gd name="T59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852" h="275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orma libre 36"/>
                          <wps:cNvSpPr>
                            <a:spLocks noEditPoints="1"/>
                          </wps:cNvSpPr>
                          <wps:spPr bwMode="auto">
                            <a:xfrm>
                              <a:off x="1063" y="0"/>
                              <a:ext cx="2061" cy="275"/>
                            </a:xfrm>
                            <a:custGeom>
                              <a:avLst/>
                              <a:gdLst>
                                <a:gd name="T0" fmla="*/ 2061 w 2061"/>
                                <a:gd name="T1" fmla="*/ 179 h 275"/>
                                <a:gd name="T2" fmla="*/ 1970 w 2061"/>
                                <a:gd name="T3" fmla="*/ 169 h 275"/>
                                <a:gd name="T4" fmla="*/ 1980 w 2061"/>
                                <a:gd name="T5" fmla="*/ 168 h 275"/>
                                <a:gd name="T6" fmla="*/ 1877 w 2061"/>
                                <a:gd name="T7" fmla="*/ 155 h 275"/>
                                <a:gd name="T8" fmla="*/ 1844 w 2061"/>
                                <a:gd name="T9" fmla="*/ 275 h 275"/>
                                <a:gd name="T10" fmla="*/ 1795 w 2061"/>
                                <a:gd name="T11" fmla="*/ 147 h 275"/>
                                <a:gd name="T12" fmla="*/ 1606 w 2061"/>
                                <a:gd name="T13" fmla="*/ 119 h 275"/>
                                <a:gd name="T14" fmla="*/ 1758 w 2061"/>
                                <a:gd name="T15" fmla="*/ 275 h 275"/>
                                <a:gd name="T16" fmla="*/ 1605 w 2061"/>
                                <a:gd name="T17" fmla="*/ 123 h 275"/>
                                <a:gd name="T18" fmla="*/ 1606 w 2061"/>
                                <a:gd name="T19" fmla="*/ 119 h 275"/>
                                <a:gd name="T20" fmla="*/ 1514 w 2061"/>
                                <a:gd name="T21" fmla="*/ 111 h 275"/>
                                <a:gd name="T22" fmla="*/ 1512 w 2061"/>
                                <a:gd name="T23" fmla="*/ 107 h 275"/>
                                <a:gd name="T24" fmla="*/ 1500 w 2061"/>
                                <a:gd name="T25" fmla="*/ 275 h 275"/>
                                <a:gd name="T26" fmla="*/ 1239 w 2061"/>
                                <a:gd name="T27" fmla="*/ 75 h 275"/>
                                <a:gd name="T28" fmla="*/ 1413 w 2061"/>
                                <a:gd name="T29" fmla="*/ 275 h 275"/>
                                <a:gd name="T30" fmla="*/ 1239 w 2061"/>
                                <a:gd name="T31" fmla="*/ 75 h 275"/>
                                <a:gd name="T32" fmla="*/ 1147 w 2061"/>
                                <a:gd name="T33" fmla="*/ 61 h 275"/>
                                <a:gd name="T34" fmla="*/ 1155 w 2061"/>
                                <a:gd name="T35" fmla="*/ 275 h 275"/>
                                <a:gd name="T36" fmla="*/ 872 w 2061"/>
                                <a:gd name="T37" fmla="*/ 25 h 275"/>
                                <a:gd name="T38" fmla="*/ 1069 w 2061"/>
                                <a:gd name="T39" fmla="*/ 275 h 275"/>
                                <a:gd name="T40" fmla="*/ 872 w 2061"/>
                                <a:gd name="T41" fmla="*/ 25 h 275"/>
                                <a:gd name="T42" fmla="*/ 781 w 2061"/>
                                <a:gd name="T43" fmla="*/ 12 h 275"/>
                                <a:gd name="T44" fmla="*/ 810 w 2061"/>
                                <a:gd name="T45" fmla="*/ 275 h 275"/>
                                <a:gd name="T46" fmla="*/ 517 w 2061"/>
                                <a:gd name="T47" fmla="*/ 0 h 275"/>
                                <a:gd name="T48" fmla="*/ 724 w 2061"/>
                                <a:gd name="T49" fmla="*/ 275 h 275"/>
                                <a:gd name="T50" fmla="*/ 517 w 2061"/>
                                <a:gd name="T51" fmla="*/ 0 h 275"/>
                                <a:gd name="T52" fmla="*/ 431 w 2061"/>
                                <a:gd name="T53" fmla="*/ 0 h 275"/>
                                <a:gd name="T54" fmla="*/ 467 w 2061"/>
                                <a:gd name="T55" fmla="*/ 275 h 275"/>
                                <a:gd name="T56" fmla="*/ 172 w 2061"/>
                                <a:gd name="T57" fmla="*/ 0 h 275"/>
                                <a:gd name="T58" fmla="*/ 379 w 2061"/>
                                <a:gd name="T59" fmla="*/ 275 h 275"/>
                                <a:gd name="T60" fmla="*/ 172 w 2061"/>
                                <a:gd name="T61" fmla="*/ 0 h 275"/>
                                <a:gd name="T62" fmla="*/ 86 w 2061"/>
                                <a:gd name="T63" fmla="*/ 0 h 275"/>
                                <a:gd name="T64" fmla="*/ 122 w 2061"/>
                                <a:gd name="T65" fmla="*/ 275 h 275"/>
                                <a:gd name="T66" fmla="*/ 118 w 2061"/>
                                <a:gd name="T67" fmla="*/ 267 h 275"/>
                                <a:gd name="T68" fmla="*/ 86 w 2061"/>
                                <a:gd name="T69" fmla="*/ 193 h 275"/>
                                <a:gd name="T70" fmla="*/ 54 w 2061"/>
                                <a:gd name="T71" fmla="*/ 121 h 275"/>
                                <a:gd name="T72" fmla="*/ 21 w 2061"/>
                                <a:gd name="T73" fmla="*/ 48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061" h="275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Forma libre 37"/>
                          <wps:cNvSpPr>
                            <a:spLocks/>
                          </wps:cNvSpPr>
                          <wps:spPr bwMode="auto">
                            <a:xfrm>
                              <a:off x="3059" y="183"/>
                              <a:ext cx="75" cy="92"/>
                            </a:xfrm>
                            <a:custGeom>
                              <a:avLst/>
                              <a:gdLst>
                                <a:gd name="T0" fmla="*/ 65 w 75"/>
                                <a:gd name="T1" fmla="*/ 0 h 92"/>
                                <a:gd name="T2" fmla="*/ 75 w 75"/>
                                <a:gd name="T3" fmla="*/ 92 h 92"/>
                                <a:gd name="T4" fmla="*/ 0 w 75"/>
                                <a:gd name="T5" fmla="*/ 92 h 92"/>
                                <a:gd name="T6" fmla="*/ 65 w 75"/>
                                <a:gd name="T7" fmla="*/ 0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92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Forma libre 38"/>
                          <wps:cNvSpPr>
                            <a:spLocks noEditPoints="1"/>
                          </wps:cNvSpPr>
                          <wps:spPr bwMode="auto">
                            <a:xfrm>
                              <a:off x="3126" y="179"/>
                              <a:ext cx="659" cy="96"/>
                            </a:xfrm>
                            <a:custGeom>
                              <a:avLst/>
                              <a:gdLst>
                                <a:gd name="T0" fmla="*/ 643 w 659"/>
                                <a:gd name="T1" fmla="*/ 84 h 96"/>
                                <a:gd name="T2" fmla="*/ 659 w 659"/>
                                <a:gd name="T3" fmla="*/ 87 h 96"/>
                                <a:gd name="T4" fmla="*/ 659 w 659"/>
                                <a:gd name="T5" fmla="*/ 87 h 96"/>
                                <a:gd name="T6" fmla="*/ 657 w 659"/>
                                <a:gd name="T7" fmla="*/ 96 h 96"/>
                                <a:gd name="T8" fmla="*/ 644 w 659"/>
                                <a:gd name="T9" fmla="*/ 96 h 96"/>
                                <a:gd name="T10" fmla="*/ 643 w 659"/>
                                <a:gd name="T11" fmla="*/ 84 h 96"/>
                                <a:gd name="T12" fmla="*/ 483 w 659"/>
                                <a:gd name="T13" fmla="*/ 63 h 96"/>
                                <a:gd name="T14" fmla="*/ 562 w 659"/>
                                <a:gd name="T15" fmla="*/ 73 h 96"/>
                                <a:gd name="T16" fmla="*/ 565 w 659"/>
                                <a:gd name="T17" fmla="*/ 96 h 96"/>
                                <a:gd name="T18" fmla="*/ 486 w 659"/>
                                <a:gd name="T19" fmla="*/ 96 h 96"/>
                                <a:gd name="T20" fmla="*/ 483 w 659"/>
                                <a:gd name="T21" fmla="*/ 63 h 96"/>
                                <a:gd name="T22" fmla="*/ 322 w 659"/>
                                <a:gd name="T23" fmla="*/ 43 h 96"/>
                                <a:gd name="T24" fmla="*/ 385 w 659"/>
                                <a:gd name="T25" fmla="*/ 51 h 96"/>
                                <a:gd name="T26" fmla="*/ 386 w 659"/>
                                <a:gd name="T27" fmla="*/ 52 h 96"/>
                                <a:gd name="T28" fmla="*/ 402 w 659"/>
                                <a:gd name="T29" fmla="*/ 53 h 96"/>
                                <a:gd name="T30" fmla="*/ 406 w 659"/>
                                <a:gd name="T31" fmla="*/ 96 h 96"/>
                                <a:gd name="T32" fmla="*/ 328 w 659"/>
                                <a:gd name="T33" fmla="*/ 96 h 96"/>
                                <a:gd name="T34" fmla="*/ 322 w 659"/>
                                <a:gd name="T35" fmla="*/ 43 h 96"/>
                                <a:gd name="T36" fmla="*/ 162 w 659"/>
                                <a:gd name="T37" fmla="*/ 21 h 96"/>
                                <a:gd name="T38" fmla="*/ 199 w 659"/>
                                <a:gd name="T39" fmla="*/ 27 h 96"/>
                                <a:gd name="T40" fmla="*/ 199 w 659"/>
                                <a:gd name="T41" fmla="*/ 28 h 96"/>
                                <a:gd name="T42" fmla="*/ 241 w 659"/>
                                <a:gd name="T43" fmla="*/ 33 h 96"/>
                                <a:gd name="T44" fmla="*/ 249 w 659"/>
                                <a:gd name="T45" fmla="*/ 96 h 96"/>
                                <a:gd name="T46" fmla="*/ 170 w 659"/>
                                <a:gd name="T47" fmla="*/ 96 h 96"/>
                                <a:gd name="T48" fmla="*/ 162 w 659"/>
                                <a:gd name="T49" fmla="*/ 21 h 96"/>
                                <a:gd name="T50" fmla="*/ 0 w 659"/>
                                <a:gd name="T51" fmla="*/ 0 h 96"/>
                                <a:gd name="T52" fmla="*/ 11 w 659"/>
                                <a:gd name="T53" fmla="*/ 1 h 96"/>
                                <a:gd name="T54" fmla="*/ 12 w 659"/>
                                <a:gd name="T55" fmla="*/ 4 h 96"/>
                                <a:gd name="T56" fmla="*/ 81 w 659"/>
                                <a:gd name="T57" fmla="*/ 12 h 96"/>
                                <a:gd name="T58" fmla="*/ 90 w 659"/>
                                <a:gd name="T59" fmla="*/ 96 h 96"/>
                                <a:gd name="T60" fmla="*/ 11 w 659"/>
                                <a:gd name="T61" fmla="*/ 96 h 96"/>
                                <a:gd name="T62" fmla="*/ 0 w 659"/>
                                <a:gd name="T6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659" h="96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Forma libre 39"/>
                          <wps:cNvSpPr>
                            <a:spLocks/>
                          </wps:cNvSpPr>
                          <wps:spPr bwMode="auto">
                            <a:xfrm>
                              <a:off x="3786" y="267"/>
                              <a:ext cx="12" cy="8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8"/>
                                <a:gd name="T2" fmla="*/ 12 w 12"/>
                                <a:gd name="T3" fmla="*/ 8 h 8"/>
                                <a:gd name="T4" fmla="*/ 0 w 12"/>
                                <a:gd name="T5" fmla="*/ 8 h 8"/>
                                <a:gd name="T6" fmla="*/ 1 w 12"/>
                                <a:gd name="T7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8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Forma libre 40"/>
                          <wps:cNvSpPr>
                            <a:spLocks noEditPoints="1"/>
                          </wps:cNvSpPr>
                          <wps:spPr bwMode="auto">
                            <a:xfrm>
                              <a:off x="3483" y="0"/>
                              <a:ext cx="871" cy="275"/>
                            </a:xfrm>
                            <a:custGeom>
                              <a:avLst/>
                              <a:gdLst>
                                <a:gd name="T0" fmla="*/ 871 w 871"/>
                                <a:gd name="T1" fmla="*/ 157 h 275"/>
                                <a:gd name="T2" fmla="*/ 871 w 871"/>
                                <a:gd name="T3" fmla="*/ 159 h 275"/>
                                <a:gd name="T4" fmla="*/ 841 w 871"/>
                                <a:gd name="T5" fmla="*/ 275 h 275"/>
                                <a:gd name="T6" fmla="*/ 719 w 871"/>
                                <a:gd name="T7" fmla="*/ 275 h 275"/>
                                <a:gd name="T8" fmla="*/ 871 w 871"/>
                                <a:gd name="T9" fmla="*/ 157 h 275"/>
                                <a:gd name="T10" fmla="*/ 816 w 871"/>
                                <a:gd name="T11" fmla="*/ 0 h 275"/>
                                <a:gd name="T12" fmla="*/ 871 w 871"/>
                                <a:gd name="T13" fmla="*/ 0 h 275"/>
                                <a:gd name="T14" fmla="*/ 871 w 871"/>
                                <a:gd name="T15" fmla="*/ 57 h 275"/>
                                <a:gd name="T16" fmla="*/ 590 w 871"/>
                                <a:gd name="T17" fmla="*/ 275 h 275"/>
                                <a:gd name="T18" fmla="*/ 460 w 871"/>
                                <a:gd name="T19" fmla="*/ 275 h 275"/>
                                <a:gd name="T20" fmla="*/ 816 w 871"/>
                                <a:gd name="T21" fmla="*/ 0 h 275"/>
                                <a:gd name="T22" fmla="*/ 557 w 871"/>
                                <a:gd name="T23" fmla="*/ 0 h 275"/>
                                <a:gd name="T24" fmla="*/ 686 w 871"/>
                                <a:gd name="T25" fmla="*/ 0 h 275"/>
                                <a:gd name="T26" fmla="*/ 331 w 871"/>
                                <a:gd name="T27" fmla="*/ 275 h 275"/>
                                <a:gd name="T28" fmla="*/ 318 w 871"/>
                                <a:gd name="T29" fmla="*/ 275 h 275"/>
                                <a:gd name="T30" fmla="*/ 259 w 871"/>
                                <a:gd name="T31" fmla="*/ 230 h 275"/>
                                <a:gd name="T32" fmla="*/ 557 w 871"/>
                                <a:gd name="T33" fmla="*/ 0 h 275"/>
                                <a:gd name="T34" fmla="*/ 298 w 871"/>
                                <a:gd name="T35" fmla="*/ 0 h 275"/>
                                <a:gd name="T36" fmla="*/ 427 w 871"/>
                                <a:gd name="T37" fmla="*/ 0 h 275"/>
                                <a:gd name="T38" fmla="*/ 195 w 871"/>
                                <a:gd name="T39" fmla="*/ 180 h 275"/>
                                <a:gd name="T40" fmla="*/ 130 w 871"/>
                                <a:gd name="T41" fmla="*/ 129 h 275"/>
                                <a:gd name="T42" fmla="*/ 298 w 871"/>
                                <a:gd name="T43" fmla="*/ 0 h 275"/>
                                <a:gd name="T44" fmla="*/ 39 w 871"/>
                                <a:gd name="T45" fmla="*/ 0 h 275"/>
                                <a:gd name="T46" fmla="*/ 168 w 871"/>
                                <a:gd name="T47" fmla="*/ 0 h 275"/>
                                <a:gd name="T48" fmla="*/ 65 w 871"/>
                                <a:gd name="T49" fmla="*/ 80 h 275"/>
                                <a:gd name="T50" fmla="*/ 0 w 871"/>
                                <a:gd name="T51" fmla="*/ 29 h 275"/>
                                <a:gd name="T52" fmla="*/ 39 w 871"/>
                                <a:gd name="T53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871" h="275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Forma libre 41"/>
                          <wps:cNvSpPr>
                            <a:spLocks/>
                          </wps:cNvSpPr>
                          <wps:spPr bwMode="auto">
                            <a:xfrm>
                              <a:off x="1750" y="0"/>
                              <a:ext cx="827" cy="111"/>
                            </a:xfrm>
                            <a:custGeom>
                              <a:avLst/>
                              <a:gdLst>
                                <a:gd name="T0" fmla="*/ 0 w 827"/>
                                <a:gd name="T1" fmla="*/ 0 h 111"/>
                                <a:gd name="T2" fmla="*/ 597 w 827"/>
                                <a:gd name="T3" fmla="*/ 0 h 111"/>
                                <a:gd name="T4" fmla="*/ 786 w 827"/>
                                <a:gd name="T5" fmla="*/ 25 h 111"/>
                                <a:gd name="T6" fmla="*/ 825 w 827"/>
                                <a:gd name="T7" fmla="*/ 107 h 111"/>
                                <a:gd name="T8" fmla="*/ 827 w 827"/>
                                <a:gd name="T9" fmla="*/ 111 h 111"/>
                                <a:gd name="T10" fmla="*/ 735 w 827"/>
                                <a:gd name="T11" fmla="*/ 99 h 111"/>
                                <a:gd name="T12" fmla="*/ 644 w 827"/>
                                <a:gd name="T13" fmla="*/ 87 h 111"/>
                                <a:gd name="T14" fmla="*/ 552 w 827"/>
                                <a:gd name="T15" fmla="*/ 75 h 111"/>
                                <a:gd name="T16" fmla="*/ 460 w 827"/>
                                <a:gd name="T17" fmla="*/ 61 h 111"/>
                                <a:gd name="T18" fmla="*/ 369 w 827"/>
                                <a:gd name="T19" fmla="*/ 49 h 111"/>
                                <a:gd name="T20" fmla="*/ 277 w 827"/>
                                <a:gd name="T21" fmla="*/ 37 h 111"/>
                                <a:gd name="T22" fmla="*/ 185 w 827"/>
                                <a:gd name="T23" fmla="*/ 25 h 111"/>
                                <a:gd name="T24" fmla="*/ 94 w 827"/>
                                <a:gd name="T25" fmla="*/ 12 h 111"/>
                                <a:gd name="T26" fmla="*/ 3 w 827"/>
                                <a:gd name="T27" fmla="*/ 0 h 111"/>
                                <a:gd name="T28" fmla="*/ 0 w 827"/>
                                <a:gd name="T29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27" h="111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Forma libre 42"/>
                          <wps:cNvSpPr>
                            <a:spLocks noEditPoints="1"/>
                          </wps:cNvSpPr>
                          <wps:spPr bwMode="auto">
                            <a:xfrm>
                              <a:off x="2524" y="0"/>
                              <a:ext cx="1261" cy="266"/>
                            </a:xfrm>
                            <a:custGeom>
                              <a:avLst/>
                              <a:gdLst>
                                <a:gd name="T0" fmla="*/ 1131 w 1261"/>
                                <a:gd name="T1" fmla="*/ 164 h 266"/>
                                <a:gd name="T2" fmla="*/ 1261 w 1261"/>
                                <a:gd name="T3" fmla="*/ 266 h 266"/>
                                <a:gd name="T4" fmla="*/ 1261 w 1261"/>
                                <a:gd name="T5" fmla="*/ 266 h 266"/>
                                <a:gd name="T6" fmla="*/ 1245 w 1261"/>
                                <a:gd name="T7" fmla="*/ 263 h 266"/>
                                <a:gd name="T8" fmla="*/ 1175 w 1261"/>
                                <a:gd name="T9" fmla="*/ 254 h 266"/>
                                <a:gd name="T10" fmla="*/ 1131 w 1261"/>
                                <a:gd name="T11" fmla="*/ 164 h 266"/>
                                <a:gd name="T12" fmla="*/ 876 w 1261"/>
                                <a:gd name="T13" fmla="*/ 0 h 266"/>
                                <a:gd name="T14" fmla="*/ 920 w 1261"/>
                                <a:gd name="T15" fmla="*/ 0 h 266"/>
                                <a:gd name="T16" fmla="*/ 990 w 1261"/>
                                <a:gd name="T17" fmla="*/ 54 h 266"/>
                                <a:gd name="T18" fmla="*/ 1081 w 1261"/>
                                <a:gd name="T19" fmla="*/ 243 h 266"/>
                                <a:gd name="T20" fmla="*/ 1004 w 1261"/>
                                <a:gd name="T21" fmla="*/ 232 h 266"/>
                                <a:gd name="T22" fmla="*/ 988 w 1261"/>
                                <a:gd name="T23" fmla="*/ 231 h 266"/>
                                <a:gd name="T24" fmla="*/ 987 w 1261"/>
                                <a:gd name="T25" fmla="*/ 230 h 266"/>
                                <a:gd name="T26" fmla="*/ 876 w 1261"/>
                                <a:gd name="T27" fmla="*/ 0 h 266"/>
                                <a:gd name="T28" fmla="*/ 700 w 1261"/>
                                <a:gd name="T29" fmla="*/ 0 h 266"/>
                                <a:gd name="T30" fmla="*/ 789 w 1261"/>
                                <a:gd name="T31" fmla="*/ 0 h 266"/>
                                <a:gd name="T32" fmla="*/ 895 w 1261"/>
                                <a:gd name="T33" fmla="*/ 219 h 266"/>
                                <a:gd name="T34" fmla="*/ 843 w 1261"/>
                                <a:gd name="T35" fmla="*/ 212 h 266"/>
                                <a:gd name="T36" fmla="*/ 801 w 1261"/>
                                <a:gd name="T37" fmla="*/ 207 h 266"/>
                                <a:gd name="T38" fmla="*/ 801 w 1261"/>
                                <a:gd name="T39" fmla="*/ 206 h 266"/>
                                <a:gd name="T40" fmla="*/ 700 w 1261"/>
                                <a:gd name="T41" fmla="*/ 0 h 266"/>
                                <a:gd name="T42" fmla="*/ 526 w 1261"/>
                                <a:gd name="T43" fmla="*/ 0 h 266"/>
                                <a:gd name="T44" fmla="*/ 613 w 1261"/>
                                <a:gd name="T45" fmla="*/ 0 h 266"/>
                                <a:gd name="T46" fmla="*/ 708 w 1261"/>
                                <a:gd name="T47" fmla="*/ 195 h 266"/>
                                <a:gd name="T48" fmla="*/ 683 w 1261"/>
                                <a:gd name="T49" fmla="*/ 191 h 266"/>
                                <a:gd name="T50" fmla="*/ 614 w 1261"/>
                                <a:gd name="T51" fmla="*/ 183 h 266"/>
                                <a:gd name="T52" fmla="*/ 613 w 1261"/>
                                <a:gd name="T53" fmla="*/ 180 h 266"/>
                                <a:gd name="T54" fmla="*/ 526 w 1261"/>
                                <a:gd name="T55" fmla="*/ 0 h 266"/>
                                <a:gd name="T56" fmla="*/ 350 w 1261"/>
                                <a:gd name="T57" fmla="*/ 0 h 266"/>
                                <a:gd name="T58" fmla="*/ 437 w 1261"/>
                                <a:gd name="T59" fmla="*/ 0 h 266"/>
                                <a:gd name="T60" fmla="*/ 519 w 1261"/>
                                <a:gd name="T61" fmla="*/ 168 h 266"/>
                                <a:gd name="T62" fmla="*/ 520 w 1261"/>
                                <a:gd name="T63" fmla="*/ 171 h 266"/>
                                <a:gd name="T64" fmla="*/ 509 w 1261"/>
                                <a:gd name="T65" fmla="*/ 169 h 266"/>
                                <a:gd name="T66" fmla="*/ 427 w 1261"/>
                                <a:gd name="T67" fmla="*/ 159 h 266"/>
                                <a:gd name="T68" fmla="*/ 350 w 1261"/>
                                <a:gd name="T69" fmla="*/ 0 h 266"/>
                                <a:gd name="T70" fmla="*/ 174 w 1261"/>
                                <a:gd name="T71" fmla="*/ 0 h 266"/>
                                <a:gd name="T72" fmla="*/ 263 w 1261"/>
                                <a:gd name="T73" fmla="*/ 0 h 266"/>
                                <a:gd name="T74" fmla="*/ 333 w 1261"/>
                                <a:gd name="T75" fmla="*/ 144 h 266"/>
                                <a:gd name="T76" fmla="*/ 334 w 1261"/>
                                <a:gd name="T77" fmla="*/ 147 h 266"/>
                                <a:gd name="T78" fmla="*/ 326 w 1261"/>
                                <a:gd name="T79" fmla="*/ 145 h 266"/>
                                <a:gd name="T80" fmla="*/ 240 w 1261"/>
                                <a:gd name="T81" fmla="*/ 135 h 266"/>
                                <a:gd name="T82" fmla="*/ 174 w 1261"/>
                                <a:gd name="T83" fmla="*/ 0 h 266"/>
                                <a:gd name="T84" fmla="*/ 0 w 1261"/>
                                <a:gd name="T85" fmla="*/ 0 h 266"/>
                                <a:gd name="T86" fmla="*/ 87 w 1261"/>
                                <a:gd name="T87" fmla="*/ 0 h 266"/>
                                <a:gd name="T88" fmla="*/ 145 w 1261"/>
                                <a:gd name="T89" fmla="*/ 119 h 266"/>
                                <a:gd name="T90" fmla="*/ 146 w 1261"/>
                                <a:gd name="T91" fmla="*/ 123 h 266"/>
                                <a:gd name="T92" fmla="*/ 144 w 1261"/>
                                <a:gd name="T93" fmla="*/ 123 h 266"/>
                                <a:gd name="T94" fmla="*/ 54 w 1261"/>
                                <a:gd name="T95" fmla="*/ 111 h 266"/>
                                <a:gd name="T96" fmla="*/ 0 w 1261"/>
                                <a:gd name="T97" fmla="*/ 0 h 2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61" h="266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Forma libre 43"/>
                          <wps:cNvSpPr>
                            <a:spLocks noEditPoints="1"/>
                          </wps:cNvSpPr>
                          <wps:spPr bwMode="auto">
                            <a:xfrm>
                              <a:off x="388" y="0"/>
                              <a:ext cx="793" cy="275"/>
                            </a:xfrm>
                            <a:custGeom>
                              <a:avLst/>
                              <a:gdLst>
                                <a:gd name="T0" fmla="*/ 761 w 793"/>
                                <a:gd name="T1" fmla="*/ 193 h 275"/>
                                <a:gd name="T2" fmla="*/ 793 w 793"/>
                                <a:gd name="T3" fmla="*/ 267 h 275"/>
                                <a:gd name="T4" fmla="*/ 793 w 793"/>
                                <a:gd name="T5" fmla="*/ 267 h 275"/>
                                <a:gd name="T6" fmla="*/ 779 w 793"/>
                                <a:gd name="T7" fmla="*/ 275 h 275"/>
                                <a:gd name="T8" fmla="*/ 624 w 793"/>
                                <a:gd name="T9" fmla="*/ 275 h 275"/>
                                <a:gd name="T10" fmla="*/ 761 w 793"/>
                                <a:gd name="T11" fmla="*/ 193 h 275"/>
                                <a:gd name="T12" fmla="*/ 761 w 793"/>
                                <a:gd name="T13" fmla="*/ 193 h 275"/>
                                <a:gd name="T14" fmla="*/ 696 w 793"/>
                                <a:gd name="T15" fmla="*/ 48 h 275"/>
                                <a:gd name="T16" fmla="*/ 729 w 793"/>
                                <a:gd name="T17" fmla="*/ 121 h 275"/>
                                <a:gd name="T18" fmla="*/ 728 w 793"/>
                                <a:gd name="T19" fmla="*/ 121 h 275"/>
                                <a:gd name="T20" fmla="*/ 468 w 793"/>
                                <a:gd name="T21" fmla="*/ 275 h 275"/>
                                <a:gd name="T22" fmla="*/ 312 w 793"/>
                                <a:gd name="T23" fmla="*/ 275 h 275"/>
                                <a:gd name="T24" fmla="*/ 696 w 793"/>
                                <a:gd name="T25" fmla="*/ 48 h 275"/>
                                <a:gd name="T26" fmla="*/ 696 w 793"/>
                                <a:gd name="T27" fmla="*/ 48 h 275"/>
                                <a:gd name="T28" fmla="*/ 466 w 793"/>
                                <a:gd name="T29" fmla="*/ 0 h 275"/>
                                <a:gd name="T30" fmla="*/ 622 w 793"/>
                                <a:gd name="T31" fmla="*/ 0 h 275"/>
                                <a:gd name="T32" fmla="*/ 156 w 793"/>
                                <a:gd name="T33" fmla="*/ 275 h 275"/>
                                <a:gd name="T34" fmla="*/ 0 w 793"/>
                                <a:gd name="T35" fmla="*/ 275 h 275"/>
                                <a:gd name="T36" fmla="*/ 466 w 793"/>
                                <a:gd name="T37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93" h="275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page">
                    <wp14:pctWidth>87700</wp14:pctWidth>
                  </wp14:sizeRelH>
                  <wp14:sizeRelV relativeFrom="page">
                    <wp14:pctHeight>4500</wp14:pctHeight>
                  </wp14:sizeRelV>
                </wp:anchor>
              </w:drawing>
            </mc:Choice>
            <mc:Fallback>
              <w:pict>
                <v:group w14:anchorId="05AC5E62" id="Grupo 4" o:spid="_x0000_s1026" alt="Diseño de gráfico de pie de página con rectángulos grises en diversos ángulos" style="position:absolute;margin-left:0;margin-top:0;width:536.4pt;height:34.55pt;z-index:251663360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+5Tg8hkAAIK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">
                  <o:lock v:ext="edit" aspectratio="t"/>
                  <v:shape id="Forma libre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    <o:lock v:ext="edit" verticies="t"/>
                  </v:shape>
                  <v:shape id="Forma libre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    <o:lock v:ext="edit" verticies="t"/>
                  </v:shape>
                  <v:shape id="Forma libre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    <v:path arrowok="t" o:connecttype="custom" o:connectlocs="65,0;75,92;0,92;65,0" o:connectangles="0,0,0,0"/>
                  </v:shape>
                  <v:shape id="Forma libre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    <o:lock v:ext="edit" verticies="t"/>
                  </v:shape>
                  <v:shape id="Forma libre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    <v:path arrowok="t" o:connecttype="custom" o:connectlocs="1,0;12,8;0,8;1,0" o:connectangles="0,0,0,0"/>
                  </v:shape>
                  <v:shape id="Forma libre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    <o:lock v:ext="edit" verticies="t"/>
                  </v:shape>
                  <v:shape id="Forma libre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    <v:path arrowok="t" o:connecttype="custom" o:connectlocs="0,0;597,0;786,25;825,107;827,111;735,99;644,87;552,75;460,61;369,49;277,37;185,25;94,12;3,0;0,0" o:connectangles="0,0,0,0,0,0,0,0,0,0,0,0,0,0,0"/>
                  </v:shape>
                  <v:shape id="Forma libre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    <o:lock v:ext="edit" verticies="t"/>
                  </v:shape>
                  <v:shape id="Forma libre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    <o:lock v:ext="edit" verticies="t"/>
                  </v:shape>
                  <w10:wrap anchorx="page" anchory="page"/>
                  <w10:anchorlock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041E" w14:textId="77777777" w:rsidR="00087030" w:rsidRDefault="00087030">
    <w:pPr>
      <w:pStyle w:val="Piedepgina"/>
    </w:pPr>
    <w:r w:rsidRPr="00DC79BB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332888A4" wp14:editId="350ECE9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26" name="Grupo 4" descr="Diseño de gráfico de pie de página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27" name="Forma libre 2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Forma libre 28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Forma libre 29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orma libre 30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Forma libre 31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Forma libre 32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orma libre 33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orma libre 44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5" name="Forma libre 85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3B4E91D" id="Grupo 4" o:spid="_x0000_s1026" alt="Diseño de gráfico de pie de página con rectángulos grises en diversos ángulos" style="position:absolute;margin-left:0;margin-top:0;width:536.4pt;height:34.55pt;z-index:25166540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">
              <o:lock v:ext="edit" aspectratio="t"/>
              <v:shape id="Forma libre 27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a libre 28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a libre 29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a libre 30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a libre 31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a libre 32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a libre 33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a libre 44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a libre 85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9FDBF" w14:textId="77777777" w:rsidR="00C974E9" w:rsidRDefault="00C974E9" w:rsidP="005E79E1">
      <w:pPr>
        <w:spacing w:after="0" w:line="240" w:lineRule="auto"/>
      </w:pPr>
      <w:r>
        <w:separator/>
      </w:r>
    </w:p>
  </w:footnote>
  <w:footnote w:type="continuationSeparator" w:id="0">
    <w:p w14:paraId="42D0B94F" w14:textId="77777777" w:rsidR="00C974E9" w:rsidRDefault="00C974E9" w:rsidP="005E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029F" w14:textId="77777777" w:rsidR="005E79E1" w:rsidRDefault="005E79E1">
    <w:pPr>
      <w:pStyle w:val="Encabezado"/>
    </w:pPr>
    <w:r w:rsidRPr="00DC79BB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7AA11A8" wp14:editId="427429FB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upo 17" descr="Diseño de gráfico de encabezado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orma libre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orma libre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orma libre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orma libre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orma libre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orma libre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orma libre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orma libre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orma libre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orma libre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B8A204C" id="Grupo 17" o:spid="_x0000_s1026" alt="Diseño de gráfico de encabezado con rectángulos grises en diversos ángulos" style="position:absolute;margin-left:0;margin-top:0;width:536.4pt;height:34.55pt;z-index:251659264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DZrVBYAAGG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">
              <o:lock v:ext="edit" aspectratio="t"/>
              <v:shape id="Forma libre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a libre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a libre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a libre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a libre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a libre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a libre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a libre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a libre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a libre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24E76" w14:textId="77777777" w:rsidR="00087030" w:rsidRDefault="00087030">
    <w:pPr>
      <w:pStyle w:val="Encabezado"/>
    </w:pPr>
    <w:r w:rsidRPr="00DC79BB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C6C1C43" wp14:editId="0A85340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" name="Grupo 17" descr="Diseño de gráfico de encabezado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" name="Forma libre 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Forma libre 1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Forma libre 1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orma libre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orma libre 2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orma libre 2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orma libre 2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Forma libre 2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Forma libre 2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Forma libre 2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E5A0081" id="Grupo 17" o:spid="_x0000_s1026" alt="Diseño de gráfico de encabezado con rectángulos grises en diversos ángulos" style="position:absolute;margin-left:0;margin-top:0;width:536.4pt;height:34.55pt;z-index:251661312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fkSXhYAAGC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">
              <o:lock v:ext="edit" aspectratio="t"/>
              <v:shape id="Forma libre 5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a libre 1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a libre 1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a libre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a libre 2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a libre 2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a libre 2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a libre 2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a libre 2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a libre 2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02"/>
    <w:multiLevelType w:val="multilevel"/>
    <w:tmpl w:val="5BA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B25"/>
    <w:multiLevelType w:val="multilevel"/>
    <w:tmpl w:val="B98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289"/>
    <w:multiLevelType w:val="multilevel"/>
    <w:tmpl w:val="A8C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E3098"/>
    <w:multiLevelType w:val="multilevel"/>
    <w:tmpl w:val="E070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369ED"/>
    <w:multiLevelType w:val="multilevel"/>
    <w:tmpl w:val="1116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C7BED"/>
    <w:multiLevelType w:val="multilevel"/>
    <w:tmpl w:val="F85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83F97"/>
    <w:multiLevelType w:val="multilevel"/>
    <w:tmpl w:val="968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26198"/>
    <w:multiLevelType w:val="multilevel"/>
    <w:tmpl w:val="7994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76B69"/>
    <w:multiLevelType w:val="multilevel"/>
    <w:tmpl w:val="F45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935B8"/>
    <w:multiLevelType w:val="multilevel"/>
    <w:tmpl w:val="0B0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55D66"/>
    <w:multiLevelType w:val="multilevel"/>
    <w:tmpl w:val="A5E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5242E"/>
    <w:multiLevelType w:val="multilevel"/>
    <w:tmpl w:val="89A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8E453B"/>
    <w:multiLevelType w:val="multilevel"/>
    <w:tmpl w:val="41B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D76BC"/>
    <w:multiLevelType w:val="multilevel"/>
    <w:tmpl w:val="9A3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36AF4"/>
    <w:multiLevelType w:val="multilevel"/>
    <w:tmpl w:val="C80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45E6A"/>
    <w:multiLevelType w:val="multilevel"/>
    <w:tmpl w:val="B45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510275"/>
    <w:multiLevelType w:val="multilevel"/>
    <w:tmpl w:val="E36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458E3"/>
    <w:multiLevelType w:val="multilevel"/>
    <w:tmpl w:val="A17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5746C"/>
    <w:multiLevelType w:val="multilevel"/>
    <w:tmpl w:val="686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246B5"/>
    <w:multiLevelType w:val="multilevel"/>
    <w:tmpl w:val="89F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865CE"/>
    <w:multiLevelType w:val="multilevel"/>
    <w:tmpl w:val="A2B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71B57"/>
    <w:multiLevelType w:val="multilevel"/>
    <w:tmpl w:val="2D8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C0F7C"/>
    <w:multiLevelType w:val="multilevel"/>
    <w:tmpl w:val="804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26FAB"/>
    <w:multiLevelType w:val="multilevel"/>
    <w:tmpl w:val="9A94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C03B8"/>
    <w:multiLevelType w:val="multilevel"/>
    <w:tmpl w:val="8F94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8474B"/>
    <w:multiLevelType w:val="multilevel"/>
    <w:tmpl w:val="AEB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465A5"/>
    <w:multiLevelType w:val="multilevel"/>
    <w:tmpl w:val="5716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05C24"/>
    <w:multiLevelType w:val="multilevel"/>
    <w:tmpl w:val="5902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770252"/>
    <w:multiLevelType w:val="multilevel"/>
    <w:tmpl w:val="487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327A3"/>
    <w:multiLevelType w:val="multilevel"/>
    <w:tmpl w:val="C964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E1FCE"/>
    <w:multiLevelType w:val="multilevel"/>
    <w:tmpl w:val="CCF0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901A39"/>
    <w:multiLevelType w:val="multilevel"/>
    <w:tmpl w:val="6FE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1115E"/>
    <w:multiLevelType w:val="multilevel"/>
    <w:tmpl w:val="0E26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01BA7"/>
    <w:multiLevelType w:val="multilevel"/>
    <w:tmpl w:val="248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92C67"/>
    <w:multiLevelType w:val="multilevel"/>
    <w:tmpl w:val="56D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D29ED"/>
    <w:multiLevelType w:val="multilevel"/>
    <w:tmpl w:val="528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30AA2"/>
    <w:multiLevelType w:val="multilevel"/>
    <w:tmpl w:val="12E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F1D4B"/>
    <w:multiLevelType w:val="multilevel"/>
    <w:tmpl w:val="149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33B2D"/>
    <w:multiLevelType w:val="multilevel"/>
    <w:tmpl w:val="CAD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766F4"/>
    <w:multiLevelType w:val="multilevel"/>
    <w:tmpl w:val="E15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041BD"/>
    <w:multiLevelType w:val="multilevel"/>
    <w:tmpl w:val="42E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57741"/>
    <w:multiLevelType w:val="multilevel"/>
    <w:tmpl w:val="A490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B1D61"/>
    <w:multiLevelType w:val="multilevel"/>
    <w:tmpl w:val="8CB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F3402"/>
    <w:multiLevelType w:val="multilevel"/>
    <w:tmpl w:val="E75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A46DDD"/>
    <w:multiLevelType w:val="multilevel"/>
    <w:tmpl w:val="190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00E75"/>
    <w:multiLevelType w:val="multilevel"/>
    <w:tmpl w:val="C38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130445">
    <w:abstractNumId w:val="11"/>
  </w:num>
  <w:num w:numId="2" w16cid:durableId="1471165091">
    <w:abstractNumId w:val="23"/>
  </w:num>
  <w:num w:numId="3" w16cid:durableId="1193616156">
    <w:abstractNumId w:val="29"/>
  </w:num>
  <w:num w:numId="4" w16cid:durableId="1867214248">
    <w:abstractNumId w:val="15"/>
  </w:num>
  <w:num w:numId="5" w16cid:durableId="936330633">
    <w:abstractNumId w:val="13"/>
  </w:num>
  <w:num w:numId="6" w16cid:durableId="1525169773">
    <w:abstractNumId w:val="32"/>
  </w:num>
  <w:num w:numId="7" w16cid:durableId="1737126895">
    <w:abstractNumId w:val="18"/>
  </w:num>
  <w:num w:numId="8" w16cid:durableId="873032425">
    <w:abstractNumId w:val="44"/>
  </w:num>
  <w:num w:numId="9" w16cid:durableId="500464989">
    <w:abstractNumId w:val="25"/>
  </w:num>
  <w:num w:numId="10" w16cid:durableId="1859003333">
    <w:abstractNumId w:val="24"/>
  </w:num>
  <w:num w:numId="11" w16cid:durableId="401370813">
    <w:abstractNumId w:val="0"/>
  </w:num>
  <w:num w:numId="12" w16cid:durableId="1407141571">
    <w:abstractNumId w:val="12"/>
  </w:num>
  <w:num w:numId="13" w16cid:durableId="563950715">
    <w:abstractNumId w:val="38"/>
  </w:num>
  <w:num w:numId="14" w16cid:durableId="929040944">
    <w:abstractNumId w:val="6"/>
  </w:num>
  <w:num w:numId="15" w16cid:durableId="410935499">
    <w:abstractNumId w:val="43"/>
  </w:num>
  <w:num w:numId="16" w16cid:durableId="1178232158">
    <w:abstractNumId w:val="4"/>
  </w:num>
  <w:num w:numId="17" w16cid:durableId="641345205">
    <w:abstractNumId w:val="3"/>
  </w:num>
  <w:num w:numId="18" w16cid:durableId="367723211">
    <w:abstractNumId w:val="20"/>
  </w:num>
  <w:num w:numId="19" w16cid:durableId="672028836">
    <w:abstractNumId w:val="36"/>
  </w:num>
  <w:num w:numId="20" w16cid:durableId="950744254">
    <w:abstractNumId w:val="28"/>
  </w:num>
  <w:num w:numId="21" w16cid:durableId="582835847">
    <w:abstractNumId w:val="9"/>
  </w:num>
  <w:num w:numId="22" w16cid:durableId="2046251512">
    <w:abstractNumId w:val="14"/>
  </w:num>
  <w:num w:numId="23" w16cid:durableId="1600092912">
    <w:abstractNumId w:val="41"/>
  </w:num>
  <w:num w:numId="24" w16cid:durableId="516387079">
    <w:abstractNumId w:val="30"/>
  </w:num>
  <w:num w:numId="25" w16cid:durableId="81072414">
    <w:abstractNumId w:val="35"/>
  </w:num>
  <w:num w:numId="26" w16cid:durableId="1095203324">
    <w:abstractNumId w:val="39"/>
  </w:num>
  <w:num w:numId="27" w16cid:durableId="1304583163">
    <w:abstractNumId w:val="1"/>
  </w:num>
  <w:num w:numId="28" w16cid:durableId="9257418">
    <w:abstractNumId w:val="2"/>
  </w:num>
  <w:num w:numId="29" w16cid:durableId="1701666211">
    <w:abstractNumId w:val="16"/>
  </w:num>
  <w:num w:numId="30" w16cid:durableId="1014497991">
    <w:abstractNumId w:val="45"/>
  </w:num>
  <w:num w:numId="31" w16cid:durableId="167645141">
    <w:abstractNumId w:val="22"/>
  </w:num>
  <w:num w:numId="32" w16cid:durableId="1330404877">
    <w:abstractNumId w:val="10"/>
  </w:num>
  <w:num w:numId="33" w16cid:durableId="843084794">
    <w:abstractNumId w:val="31"/>
  </w:num>
  <w:num w:numId="34" w16cid:durableId="59794482">
    <w:abstractNumId w:val="7"/>
  </w:num>
  <w:num w:numId="35" w16cid:durableId="663895088">
    <w:abstractNumId w:val="17"/>
  </w:num>
  <w:num w:numId="36" w16cid:durableId="1170831937">
    <w:abstractNumId w:val="21"/>
  </w:num>
  <w:num w:numId="37" w16cid:durableId="2021930867">
    <w:abstractNumId w:val="33"/>
  </w:num>
  <w:num w:numId="38" w16cid:durableId="1784886023">
    <w:abstractNumId w:val="34"/>
  </w:num>
  <w:num w:numId="39" w16cid:durableId="1752854330">
    <w:abstractNumId w:val="27"/>
  </w:num>
  <w:num w:numId="40" w16cid:durableId="103035843">
    <w:abstractNumId w:val="26"/>
  </w:num>
  <w:num w:numId="41" w16cid:durableId="1885947511">
    <w:abstractNumId w:val="5"/>
  </w:num>
  <w:num w:numId="42" w16cid:durableId="921796479">
    <w:abstractNumId w:val="8"/>
  </w:num>
  <w:num w:numId="43" w16cid:durableId="620578627">
    <w:abstractNumId w:val="40"/>
  </w:num>
  <w:num w:numId="44" w16cid:durableId="822506626">
    <w:abstractNumId w:val="19"/>
  </w:num>
  <w:num w:numId="45" w16cid:durableId="1126510587">
    <w:abstractNumId w:val="37"/>
  </w:num>
  <w:num w:numId="46" w16cid:durableId="135754160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8F"/>
    <w:rsid w:val="00065295"/>
    <w:rsid w:val="00087030"/>
    <w:rsid w:val="00174F2B"/>
    <w:rsid w:val="001A183F"/>
    <w:rsid w:val="00253B9D"/>
    <w:rsid w:val="0029308F"/>
    <w:rsid w:val="00293B83"/>
    <w:rsid w:val="002A4640"/>
    <w:rsid w:val="002B444C"/>
    <w:rsid w:val="0038539E"/>
    <w:rsid w:val="003E0B7A"/>
    <w:rsid w:val="004242EC"/>
    <w:rsid w:val="004416AD"/>
    <w:rsid w:val="004E4B02"/>
    <w:rsid w:val="005E79E1"/>
    <w:rsid w:val="006A3CE7"/>
    <w:rsid w:val="0070673F"/>
    <w:rsid w:val="008A188A"/>
    <w:rsid w:val="00A56D1A"/>
    <w:rsid w:val="00BC2A58"/>
    <w:rsid w:val="00C01967"/>
    <w:rsid w:val="00C974E9"/>
    <w:rsid w:val="00E22177"/>
    <w:rsid w:val="00E62D09"/>
    <w:rsid w:val="00ED349C"/>
    <w:rsid w:val="00F04B33"/>
    <w:rsid w:val="00F2556B"/>
    <w:rsid w:val="00F3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778D7"/>
  <w15:chartTrackingRefBased/>
  <w15:docId w15:val="{EB450F52-D60B-B24F-8624-589B6B0F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uiPriority="11" w:qFormat="1"/>
    <w:lsdException w:name="Signature" w:uiPriority="12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10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B02"/>
  </w:style>
  <w:style w:type="paragraph" w:styleId="Ttulo1">
    <w:name w:val="heading 1"/>
    <w:basedOn w:val="Normal"/>
    <w:link w:val="Ttulo1Car"/>
    <w:uiPriority w:val="9"/>
    <w:qFormat/>
    <w:rsid w:val="00E62D09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jc w:val="center"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A56D1A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jc w:val="center"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E62D09"/>
    <w:pPr>
      <w:keepNext/>
      <w:keepLines/>
      <w:spacing w:after="0"/>
      <w:contextualSpacing/>
      <w:jc w:val="center"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39E"/>
    <w:pPr>
      <w:keepNext/>
      <w:keepLines/>
      <w:spacing w:before="400" w:after="0"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39E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D09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56D1A"/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62D09"/>
    <w:rPr>
      <w:rFonts w:asciiTheme="majorHAnsi" w:eastAsiaTheme="majorEastAsia" w:hAnsiTheme="majorHAnsi" w:cstheme="majorBidi"/>
      <w:caps/>
      <w:sz w:val="18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E62D09"/>
    <w:rPr>
      <w:color w:val="808080"/>
    </w:rPr>
  </w:style>
  <w:style w:type="paragraph" w:styleId="Saludo">
    <w:name w:val="Salutation"/>
    <w:basedOn w:val="Normal"/>
    <w:next w:val="Normal"/>
    <w:link w:val="SaludoCar"/>
    <w:uiPriority w:val="10"/>
    <w:qFormat/>
    <w:rsid w:val="002A4640"/>
  </w:style>
  <w:style w:type="character" w:customStyle="1" w:styleId="SaludoCar">
    <w:name w:val="Saludo Car"/>
    <w:basedOn w:val="Fuentedeprrafopredeter"/>
    <w:link w:val="Saludo"/>
    <w:uiPriority w:val="10"/>
    <w:rsid w:val="002A4640"/>
  </w:style>
  <w:style w:type="paragraph" w:styleId="Cierre">
    <w:name w:val="Closing"/>
    <w:basedOn w:val="Normal"/>
    <w:next w:val="Firma"/>
    <w:link w:val="CierreCar"/>
    <w:uiPriority w:val="11"/>
    <w:qFormat/>
    <w:rsid w:val="002A4640"/>
    <w:pPr>
      <w:spacing w:before="360"/>
      <w:contextualSpacing/>
    </w:pPr>
  </w:style>
  <w:style w:type="character" w:customStyle="1" w:styleId="CierreCar">
    <w:name w:val="Cierre Car"/>
    <w:basedOn w:val="Fuentedeprrafopredeter"/>
    <w:link w:val="Cierre"/>
    <w:uiPriority w:val="11"/>
    <w:rsid w:val="002A4640"/>
  </w:style>
  <w:style w:type="paragraph" w:styleId="Firma">
    <w:name w:val="Signature"/>
    <w:basedOn w:val="Normal"/>
    <w:next w:val="Normal"/>
    <w:link w:val="FirmaCar"/>
    <w:uiPriority w:val="12"/>
    <w:qFormat/>
    <w:rsid w:val="00BC2A58"/>
    <w:pPr>
      <w:spacing w:line="240" w:lineRule="auto"/>
    </w:pPr>
  </w:style>
  <w:style w:type="character" w:customStyle="1" w:styleId="FirmaCar">
    <w:name w:val="Firma Car"/>
    <w:basedOn w:val="Fuentedeprrafopredeter"/>
    <w:link w:val="Firma"/>
    <w:uiPriority w:val="12"/>
    <w:rsid w:val="00BC2A58"/>
  </w:style>
  <w:style w:type="paragraph" w:styleId="Encabezado">
    <w:name w:val="header"/>
    <w:basedOn w:val="Normal"/>
    <w:link w:val="EncabezadoCar"/>
    <w:uiPriority w:val="99"/>
    <w:unhideWhenUsed/>
    <w:rsid w:val="004416AD"/>
    <w:pPr>
      <w:spacing w:after="0" w:line="240" w:lineRule="auto"/>
      <w:jc w:val="center"/>
    </w:pPr>
  </w:style>
  <w:style w:type="character" w:customStyle="1" w:styleId="EncabezadoCar">
    <w:name w:val="Encabezado Car"/>
    <w:basedOn w:val="Fuentedeprrafopredeter"/>
    <w:link w:val="Encabezado"/>
    <w:uiPriority w:val="99"/>
    <w:rsid w:val="004416AD"/>
  </w:style>
  <w:style w:type="paragraph" w:styleId="Piedepgina">
    <w:name w:val="footer"/>
    <w:basedOn w:val="Normal"/>
    <w:link w:val="PiedepginaCar"/>
    <w:uiPriority w:val="99"/>
    <w:unhideWhenUsed/>
    <w:rsid w:val="004416AD"/>
    <w:pPr>
      <w:spacing w:after="0" w:line="240" w:lineRule="auto"/>
      <w:ind w:right="-331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6AD"/>
  </w:style>
  <w:style w:type="character" w:customStyle="1" w:styleId="Ttulo4Car">
    <w:name w:val="Título 4 Car"/>
    <w:basedOn w:val="Fuentedeprrafopredeter"/>
    <w:link w:val="Ttulo4"/>
    <w:uiPriority w:val="9"/>
    <w:semiHidden/>
    <w:rsid w:val="0038539E"/>
    <w:rPr>
      <w:rFonts w:asciiTheme="majorHAnsi" w:eastAsiaTheme="majorEastAsia" w:hAnsiTheme="majorHAnsi" w:cstheme="majorBidi"/>
      <w:b/>
      <w:iCs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39E"/>
    <w:rPr>
      <w:rFonts w:asciiTheme="majorHAnsi" w:eastAsiaTheme="majorEastAsia" w:hAnsiTheme="majorHAnsi" w:cstheme="majorBidi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8A188A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8A188A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8A188A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A188A"/>
    <w:rPr>
      <w:rFonts w:eastAsiaTheme="minorEastAsia"/>
      <w:color w:val="5A5A5A" w:themeColor="text1" w:themeTint="A5"/>
      <w:sz w:val="22"/>
      <w:szCs w:val="22"/>
    </w:rPr>
  </w:style>
  <w:style w:type="paragraph" w:styleId="Sinespaciado">
    <w:name w:val="No Spacing"/>
    <w:uiPriority w:val="98"/>
    <w:qFormat/>
    <w:rsid w:val="004E4B02"/>
    <w:pPr>
      <w:spacing w:after="0" w:line="240" w:lineRule="auto"/>
    </w:pPr>
  </w:style>
  <w:style w:type="paragraph" w:customStyle="1" w:styleId="whitespace-pre-wrap">
    <w:name w:val="whitespace-pre-wrap"/>
    <w:basedOn w:val="Normal"/>
    <w:rsid w:val="0029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text-text-500">
    <w:name w:val="text-text-500"/>
    <w:basedOn w:val="Fuentedeprrafopredeter"/>
    <w:rsid w:val="0029308F"/>
  </w:style>
  <w:style w:type="character" w:customStyle="1" w:styleId="text-text-300">
    <w:name w:val="text-text-300"/>
    <w:basedOn w:val="Fuentedeprrafopredeter"/>
    <w:rsid w:val="0029308F"/>
  </w:style>
  <w:style w:type="character" w:customStyle="1" w:styleId="inline-flex">
    <w:name w:val="inline-flex"/>
    <w:basedOn w:val="Fuentedeprrafopredeter"/>
    <w:rsid w:val="0029308F"/>
  </w:style>
  <w:style w:type="paragraph" w:customStyle="1" w:styleId="font-claude-response-body">
    <w:name w:val="font-claude-response-body"/>
    <w:basedOn w:val="Normal"/>
    <w:rsid w:val="0029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customStyle="1" w:styleId="whitespace-normal">
    <w:name w:val="whitespace-normal"/>
    <w:basedOn w:val="Normal"/>
    <w:rsid w:val="0029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apple-converted-space">
    <w:name w:val="apple-converted-space"/>
    <w:basedOn w:val="Fuentedeprrafopredeter"/>
    <w:rsid w:val="0029308F"/>
  </w:style>
  <w:style w:type="character" w:styleId="Textoennegrita">
    <w:name w:val="Strong"/>
    <w:basedOn w:val="Fuentedeprrafopredeter"/>
    <w:uiPriority w:val="22"/>
    <w:qFormat/>
    <w:rsid w:val="0029308F"/>
    <w:rPr>
      <w:b/>
      <w:bCs/>
    </w:rPr>
  </w:style>
  <w:style w:type="paragraph" w:customStyle="1" w:styleId="relative">
    <w:name w:val="relative"/>
    <w:basedOn w:val="Normal"/>
    <w:rsid w:val="0029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text-nowrap">
    <w:name w:val="text-nowrap"/>
    <w:basedOn w:val="Fuentedeprrafopredeter"/>
    <w:rsid w:val="0029308F"/>
  </w:style>
  <w:style w:type="paragraph" w:customStyle="1" w:styleId="text-10px">
    <w:name w:val="text-[10px]"/>
    <w:basedOn w:val="Normal"/>
    <w:rsid w:val="0029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customStyle="1" w:styleId="uppercase">
    <w:name w:val="uppercase"/>
    <w:basedOn w:val="Normal"/>
    <w:rsid w:val="0029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tabular-nums">
    <w:name w:val="tabular-nums"/>
    <w:basedOn w:val="Fuentedeprrafopredeter"/>
    <w:rsid w:val="00293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sobrearomas.com/aromaterapia/ciencia/" TargetMode="External"/><Relationship Id="rId26" Type="http://schemas.openxmlformats.org/officeDocument/2006/relationships/hyperlink" Target="https://sobrearomas.com/aromaterapia/cienci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irvanaandspa.com/las-3-reinas-de-la-aromaterapia/" TargetMode="External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skthescientists.com/es/aromatherapy/" TargetMode="External"/><Relationship Id="rId25" Type="http://schemas.openxmlformats.org/officeDocument/2006/relationships/hyperlink" Target="https://askthescientists.com/es/aromatherapy/" TargetMode="External"/><Relationship Id="rId33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innovasaludmental.com/aromaterapia-en-el-tratamiento-de-enfermedades-mentales-evidencia-cientifica-y-mecanismos-neurobiologicos/" TargetMode="External"/><Relationship Id="rId20" Type="http://schemas.openxmlformats.org/officeDocument/2006/relationships/hyperlink" Target="https://sip.pochteca.net/index.php/blog/todo-sobre-el-aceite-de-jazmin-el-rey-de-los-aceites-esenciales" TargetMode="External"/><Relationship Id="rId29" Type="http://schemas.openxmlformats.org/officeDocument/2006/relationships/hyperlink" Target="https://nirvanaandspa.com/las-3-reinas-de-la-aromaterapia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innovasaludmental.com/aromaterapia-en-el-tratamiento-de-enfermedades-mentales-evidencia-cientifica-y-mecanismos-neurobiologicos/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0.png"/><Relationship Id="rId28" Type="http://schemas.openxmlformats.org/officeDocument/2006/relationships/hyperlink" Target="https://sip.pochteca.net/index.php/blog/todo-sobre-el-aceite-de-jazmin-el-rey-de-los-aceites-esenciales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innovasaludmental.com/aromaterapia-en-el-tratamiento-de-enfermedades-mentales-evidencia-cientifica-y-mecanismos-neurobiologicos/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sobrearomas.com/aromaterapia/ciencia/" TargetMode="External"/><Relationship Id="rId27" Type="http://schemas.openxmlformats.org/officeDocument/2006/relationships/hyperlink" Target="https://innovasaludmental.com/aromaterapia-en-el-tratamiento-de-enfermedades-mentales-evidencia-cientifica-y-mecanismos-neurobiologicos/" TargetMode="External"/><Relationship Id="rId30" Type="http://schemas.openxmlformats.org/officeDocument/2006/relationships/hyperlink" Target="https://sobrearomas.com/aromaterapia/ciencia/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ristian/Library/Containers/com.microsoft.Word/Data/Library/Application%20Support/Microsoft/Office/16.0/DTS/es-ES%7b91724654-51FC-6145-89CA-B06A3FE2EB37%7d/%7bD0CE6CB1-450C-5645-8A0B-A7E154BDF8C6%7dtf16392739.dotx" TargetMode="External"/></Relationships>
</file>

<file path=word/theme/theme1.xml><?xml version="1.0" encoding="utf-8"?>
<a:theme xmlns:a="http://schemas.openxmlformats.org/drawingml/2006/main" name="Theme2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creativa diseñada por MOO.dotx</Template>
  <TotalTime>4</TotalTime>
  <Pages>11</Pages>
  <Words>4147</Words>
  <Characters>22811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Sanchez</dc:creator>
  <cp:keywords/>
  <dc:description/>
  <cp:lastModifiedBy>Chris S</cp:lastModifiedBy>
  <cp:revision>1</cp:revision>
  <dcterms:created xsi:type="dcterms:W3CDTF">2025-12-31T08:31:00Z</dcterms:created>
  <dcterms:modified xsi:type="dcterms:W3CDTF">2025-12-31T08:36:00Z</dcterms:modified>
</cp:coreProperties>
</file>